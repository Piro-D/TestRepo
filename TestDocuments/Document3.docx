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9966" w14:textId="77777777" w:rsidR="009E1469" w:rsidRDefault="00944461">
      <w:r>
        <w:rPr>
          <w:noProof/>
        </w:rPr>
        <w:pict w14:anchorId="4E13C95B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-12.85pt;margin-top:-34.6pt;width:320.7pt;height:80.4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" stroked="f">
            <v:textbox>
              <w:txbxContent>
                <w:p w14:paraId="041610DE" w14:textId="77777777" w:rsidR="009E1469" w:rsidRDefault="00000000">
                  <w:pPr>
                    <w:ind w:left="-18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BACHELOR OF COMPUTER SCIENCE</w:t>
                  </w:r>
                </w:p>
                <w:p w14:paraId="5D91BA30" w14:textId="77777777" w:rsidR="009E1469" w:rsidRDefault="00000000">
                  <w:pPr>
                    <w:shd w:val="clear" w:color="auto" w:fill="FFFFFF"/>
                    <w:spacing w:line="270" w:lineRule="atLeast"/>
                    <w:ind w:left="-142"/>
                    <w:textAlignment w:val="baseline"/>
                    <w:outlineLvl w:val="2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SCHOOL OF COMPUTER SCIENCE</w:t>
                  </w:r>
                </w:p>
                <w:p w14:paraId="3AA09D5A" w14:textId="77777777" w:rsidR="009E1469" w:rsidRDefault="00000000">
                  <w:pPr>
                    <w:ind w:left="-180"/>
                  </w:pPr>
                  <w:r>
                    <w:rPr>
                      <w:b/>
                      <w:bCs/>
                      <w:sz w:val="22"/>
                      <w:szCs w:val="22"/>
                      <w:lang w:val="id-ID"/>
                    </w:rPr>
                    <w:t>BIN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>A NUSANTARA UNIVERSITY</w:t>
                  </w:r>
                </w:p>
                <w:p w14:paraId="3EC15E56" w14:textId="77777777" w:rsidR="009E1469" w:rsidRDefault="00000000">
                  <w:pPr>
                    <w:ind w:left="-180"/>
                    <w:rPr>
                      <w:b/>
                      <w:bCs/>
                      <w:sz w:val="22"/>
                      <w:szCs w:val="22"/>
                      <w:lang w:val="id-ID"/>
                    </w:rPr>
                  </w:pPr>
                  <w:r>
                    <w:rPr>
                      <w:b/>
                      <w:bCs/>
                      <w:sz w:val="22"/>
                      <w:szCs w:val="22"/>
                      <w:lang w:val="id-ID"/>
                    </w:rPr>
                    <w:t>JAKARTA</w:t>
                  </w:r>
                </w:p>
              </w:txbxContent>
            </v:textbox>
          </v:shape>
        </w:pict>
      </w:r>
    </w:p>
    <w:p w14:paraId="53FFD3C4" w14:textId="77777777" w:rsidR="009E1469" w:rsidRDefault="009E1469">
      <w:pPr>
        <w:jc w:val="center"/>
        <w:rPr>
          <w:rFonts w:ascii="Trebuchet MS" w:hAnsi="Trebuchet MS" w:cs="Trebuchet MS"/>
          <w:b/>
          <w:bCs/>
          <w:sz w:val="24"/>
          <w:szCs w:val="24"/>
        </w:rPr>
      </w:pPr>
    </w:p>
    <w:p w14:paraId="186BEDC2" w14:textId="77777777" w:rsidR="009E1469" w:rsidRDefault="009E1469">
      <w:pPr>
        <w:jc w:val="center"/>
        <w:rPr>
          <w:rFonts w:ascii="Trebuchet MS" w:hAnsi="Trebuchet MS" w:cs="Trebuchet MS"/>
          <w:b/>
          <w:bCs/>
          <w:sz w:val="24"/>
          <w:szCs w:val="24"/>
        </w:rPr>
      </w:pPr>
    </w:p>
    <w:p w14:paraId="7F8CDFFF" w14:textId="77777777" w:rsidR="009E1469" w:rsidRDefault="009E1469">
      <w:pPr>
        <w:jc w:val="center"/>
        <w:rPr>
          <w:rFonts w:ascii="Trebuchet MS" w:hAnsi="Trebuchet MS" w:cs="Trebuchet MS"/>
          <w:b/>
          <w:bCs/>
          <w:sz w:val="24"/>
          <w:szCs w:val="24"/>
        </w:rPr>
      </w:pPr>
    </w:p>
    <w:p w14:paraId="5A7A4680" w14:textId="77777777" w:rsidR="009E1469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ASSESSMENT FORM</w:t>
      </w:r>
    </w:p>
    <w:p w14:paraId="1FEF88EC" w14:textId="77777777" w:rsidR="009E1469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Course:</w:t>
      </w:r>
      <w:r>
        <w:t xml:space="preserve"> </w:t>
      </w:r>
      <w:r>
        <w:rPr>
          <w:b/>
          <w:bCs/>
          <w:sz w:val="24"/>
          <w:szCs w:val="24"/>
        </w:rPr>
        <w:t>COMP6065001 - Artificial Intelligence</w:t>
      </w:r>
    </w:p>
    <w:p w14:paraId="43649934" w14:textId="77777777" w:rsidR="009E1469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Method of Assessment:</w:t>
      </w:r>
      <w:r>
        <w:t xml:space="preserve"> </w:t>
      </w:r>
      <w:r>
        <w:rPr>
          <w:b/>
          <w:bCs/>
          <w:sz w:val="24"/>
          <w:szCs w:val="24"/>
        </w:rPr>
        <w:t>Project</w:t>
      </w:r>
    </w:p>
    <w:p w14:paraId="05564712" w14:textId="77777777" w:rsidR="009E1469" w:rsidRDefault="00000000">
      <w:pPr>
        <w:spacing w:line="360" w:lineRule="auto"/>
        <w:jc w:val="center"/>
      </w:pPr>
      <w:r>
        <w:rPr>
          <w:b/>
          <w:bCs/>
          <w:sz w:val="24"/>
          <w:szCs w:val="24"/>
          <w:lang w:val="id-ID"/>
        </w:rPr>
        <w:t>Semester/</w:t>
      </w:r>
      <w:r>
        <w:rPr>
          <w:b/>
          <w:bCs/>
          <w:sz w:val="24"/>
          <w:szCs w:val="24"/>
        </w:rPr>
        <w:t>Academic Year :</w:t>
      </w:r>
      <w:r>
        <w:rPr>
          <w:b/>
          <w:bCs/>
          <w:sz w:val="24"/>
          <w:szCs w:val="24"/>
          <w:lang w:val="id-ID"/>
        </w:rPr>
        <w:t xml:space="preserve"> </w:t>
      </w:r>
      <w:r>
        <w:rPr>
          <w:b/>
          <w:bCs/>
          <w:sz w:val="24"/>
          <w:szCs w:val="24"/>
        </w:rPr>
        <w:t>3/202</w:t>
      </w:r>
      <w:r w:rsidR="00871878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-202</w:t>
      </w:r>
      <w:r w:rsidR="00871878">
        <w:rPr>
          <w:b/>
          <w:bCs/>
          <w:sz w:val="24"/>
          <w:szCs w:val="24"/>
        </w:rPr>
        <w:t>6</w:t>
      </w:r>
    </w:p>
    <w:p w14:paraId="59F13596" w14:textId="77777777" w:rsidR="009E1469" w:rsidRDefault="009E1469">
      <w:pPr>
        <w:spacing w:line="360" w:lineRule="auto"/>
        <w:rPr>
          <w:b/>
          <w:bCs/>
          <w:sz w:val="24"/>
          <w:szCs w:val="24"/>
        </w:rPr>
      </w:pPr>
    </w:p>
    <w:p w14:paraId="15A1903D" w14:textId="77777777" w:rsidR="009E1469" w:rsidRDefault="00000000">
      <w:pPr>
        <w:spacing w:line="360" w:lineRule="auto"/>
        <w:ind w:left="-270"/>
      </w:pPr>
      <w:r>
        <w:rPr>
          <w:b/>
          <w:bCs/>
          <w:sz w:val="24"/>
          <w:szCs w:val="24"/>
        </w:rPr>
        <w:t>Name of Lecturer</w:t>
      </w:r>
      <w:r>
        <w:rPr>
          <w:b/>
          <w:bCs/>
          <w:sz w:val="24"/>
          <w:szCs w:val="24"/>
          <w:lang w:val="id-ID"/>
        </w:rPr>
        <w:tab/>
        <w:t xml:space="preserve">:  </w:t>
      </w:r>
      <w:r>
        <w:rPr>
          <w:b/>
          <w:bCs/>
          <w:sz w:val="24"/>
          <w:szCs w:val="24"/>
        </w:rPr>
        <w:t>………………………</w:t>
      </w:r>
    </w:p>
    <w:p w14:paraId="72273858" w14:textId="77777777" w:rsidR="009E1469" w:rsidRDefault="00000000">
      <w:pPr>
        <w:spacing w:line="360" w:lineRule="auto"/>
        <w:ind w:left="-270"/>
      </w:pPr>
      <w:r>
        <w:rPr>
          <w:b/>
          <w:bCs/>
          <w:sz w:val="24"/>
          <w:szCs w:val="24"/>
        </w:rPr>
        <w:t>Date</w:t>
      </w:r>
      <w:r>
        <w:rPr>
          <w:b/>
          <w:bCs/>
          <w:sz w:val="24"/>
          <w:szCs w:val="24"/>
          <w:lang w:val="sv-SE"/>
        </w:rPr>
        <w:tab/>
      </w:r>
      <w:r>
        <w:rPr>
          <w:b/>
          <w:bCs/>
          <w:sz w:val="24"/>
          <w:szCs w:val="24"/>
          <w:lang w:val="sv-SE"/>
        </w:rPr>
        <w:tab/>
      </w:r>
      <w:r>
        <w:rPr>
          <w:b/>
          <w:bCs/>
          <w:sz w:val="24"/>
          <w:szCs w:val="24"/>
          <w:lang w:val="sv-SE"/>
        </w:rPr>
        <w:tab/>
        <w:t xml:space="preserve">:  </w:t>
      </w:r>
      <w:r>
        <w:rPr>
          <w:b/>
          <w:bCs/>
          <w:sz w:val="24"/>
          <w:szCs w:val="24"/>
        </w:rPr>
        <w:t>………………………</w:t>
      </w:r>
    </w:p>
    <w:p w14:paraId="65A96D0C" w14:textId="77777777" w:rsidR="009E1469" w:rsidRDefault="00000000">
      <w:pPr>
        <w:spacing w:line="360" w:lineRule="auto"/>
        <w:ind w:left="-270"/>
      </w:pPr>
      <w:r>
        <w:rPr>
          <w:b/>
          <w:bCs/>
          <w:sz w:val="24"/>
          <w:szCs w:val="24"/>
          <w:lang w:val="sv-SE"/>
        </w:rPr>
        <w:t>Class</w:t>
      </w:r>
      <w:r>
        <w:rPr>
          <w:b/>
          <w:bCs/>
          <w:sz w:val="24"/>
          <w:szCs w:val="24"/>
          <w:lang w:val="sv-SE"/>
        </w:rPr>
        <w:tab/>
      </w:r>
      <w:r>
        <w:rPr>
          <w:b/>
          <w:bCs/>
          <w:sz w:val="24"/>
          <w:szCs w:val="24"/>
          <w:lang w:val="sv-SE"/>
        </w:rPr>
        <w:tab/>
      </w:r>
      <w:r>
        <w:rPr>
          <w:b/>
          <w:bCs/>
          <w:sz w:val="24"/>
          <w:szCs w:val="24"/>
          <w:lang w:val="sv-SE"/>
        </w:rPr>
        <w:tab/>
        <w:t xml:space="preserve">:  </w:t>
      </w:r>
      <w:r>
        <w:rPr>
          <w:b/>
          <w:bCs/>
          <w:sz w:val="24"/>
          <w:szCs w:val="24"/>
        </w:rPr>
        <w:t>………………………</w:t>
      </w:r>
    </w:p>
    <w:p w14:paraId="2FC9408C" w14:textId="77777777" w:rsidR="009E1469" w:rsidRDefault="00000000">
      <w:pPr>
        <w:spacing w:line="360" w:lineRule="auto"/>
        <w:ind w:left="-270"/>
      </w:pPr>
      <w:r>
        <w:rPr>
          <w:b/>
          <w:bCs/>
          <w:sz w:val="24"/>
          <w:szCs w:val="24"/>
        </w:rPr>
        <w:t>Topic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lang w:val="sv-SE"/>
        </w:rPr>
        <w:tab/>
        <w:t xml:space="preserve">:  </w:t>
      </w:r>
      <w:r w:rsidR="00000040">
        <w:rPr>
          <w:b/>
          <w:bCs/>
          <w:sz w:val="24"/>
          <w:szCs w:val="24"/>
        </w:rPr>
        <w:t>Final Presentation</w:t>
      </w:r>
    </w:p>
    <w:p w14:paraId="56BE16DF" w14:textId="77777777" w:rsidR="009E1469" w:rsidRDefault="009E1469">
      <w:pPr>
        <w:spacing w:line="360" w:lineRule="auto"/>
        <w:rPr>
          <w:sz w:val="24"/>
          <w:szCs w:val="24"/>
        </w:rPr>
      </w:pPr>
    </w:p>
    <w:tbl>
      <w:tblPr>
        <w:tblW w:w="8635" w:type="dxa"/>
        <w:tblInd w:w="-27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2"/>
        <w:gridCol w:w="4393"/>
      </w:tblGrid>
      <w:tr w:rsidR="009E1469" w14:paraId="58AAA518" w14:textId="77777777">
        <w:tblPrEx>
          <w:tblCellMar>
            <w:top w:w="0" w:type="dxa"/>
            <w:bottom w:w="0" w:type="dxa"/>
          </w:tblCellMar>
        </w:tblPrEx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044F3" w14:textId="77777777" w:rsidR="009E1469" w:rsidRDefault="009E1469">
            <w:pPr>
              <w:rPr>
                <w:b/>
                <w:bCs/>
                <w:sz w:val="24"/>
                <w:szCs w:val="24"/>
                <w:lang w:val="sv-SE"/>
              </w:rPr>
            </w:pPr>
          </w:p>
          <w:p w14:paraId="34E1F33F" w14:textId="77777777" w:rsidR="009E1469" w:rsidRDefault="00000000">
            <w:pPr>
              <w:jc w:val="right"/>
              <w:rPr>
                <w:b/>
                <w:bCs/>
                <w:sz w:val="24"/>
                <w:szCs w:val="24"/>
                <w:lang w:val="sv-SE"/>
              </w:rPr>
            </w:pPr>
            <w:r>
              <w:rPr>
                <w:b/>
                <w:bCs/>
                <w:sz w:val="24"/>
                <w:szCs w:val="24"/>
                <w:lang w:val="sv-SE"/>
              </w:rPr>
              <w:t xml:space="preserve">Group Members : </w:t>
            </w:r>
          </w:p>
          <w:p w14:paraId="5B3D90FA" w14:textId="77777777" w:rsidR="009E1469" w:rsidRDefault="009E1469">
            <w:pPr>
              <w:rPr>
                <w:b/>
                <w:bCs/>
                <w:sz w:val="24"/>
                <w:szCs w:val="24"/>
                <w:lang w:val="sv-SE"/>
              </w:rPr>
            </w:pPr>
          </w:p>
          <w:p w14:paraId="63EF9F89" w14:textId="77777777" w:rsidR="009E1469" w:rsidRDefault="009E1469">
            <w:pPr>
              <w:rPr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82701" w14:textId="77777777" w:rsidR="009E1469" w:rsidRDefault="00000000">
            <w:r>
              <w:rPr>
                <w:bCs/>
                <w:sz w:val="24"/>
                <w:szCs w:val="24"/>
                <w:lang w:val="fi-FI"/>
              </w:rPr>
              <w:t>1_______________</w:t>
            </w:r>
            <w:r>
              <w:rPr>
                <w:bCs/>
                <w:sz w:val="24"/>
                <w:szCs w:val="24"/>
                <w:lang w:val="id-ID"/>
              </w:rPr>
              <w:t>___</w:t>
            </w:r>
            <w:r>
              <w:rPr>
                <w:bCs/>
                <w:sz w:val="24"/>
                <w:szCs w:val="24"/>
              </w:rPr>
              <w:t>_______________</w:t>
            </w:r>
          </w:p>
          <w:p w14:paraId="6B8D4234" w14:textId="77777777" w:rsidR="009E1469" w:rsidRPr="00C534B5" w:rsidRDefault="00000000">
            <w:r>
              <w:rPr>
                <w:bCs/>
                <w:sz w:val="24"/>
                <w:szCs w:val="24"/>
                <w:lang w:val="fi-FI"/>
              </w:rPr>
              <w:t>2</w:t>
            </w:r>
            <w:r w:rsidRPr="00C534B5">
              <w:rPr>
                <w:bCs/>
                <w:sz w:val="24"/>
                <w:szCs w:val="24"/>
                <w:lang w:val="fi-FI"/>
              </w:rPr>
              <w:t>________________</w:t>
            </w:r>
            <w:r w:rsidRPr="00C534B5">
              <w:rPr>
                <w:bCs/>
                <w:sz w:val="24"/>
                <w:szCs w:val="24"/>
                <w:lang w:val="id-ID"/>
              </w:rPr>
              <w:t>__</w:t>
            </w:r>
            <w:r w:rsidRPr="00C534B5">
              <w:rPr>
                <w:bCs/>
                <w:sz w:val="24"/>
                <w:szCs w:val="24"/>
              </w:rPr>
              <w:t>_______________</w:t>
            </w:r>
          </w:p>
          <w:p w14:paraId="2531B403" w14:textId="77777777" w:rsidR="009E1469" w:rsidRPr="00C534B5" w:rsidRDefault="00000000">
            <w:r w:rsidRPr="00C534B5">
              <w:rPr>
                <w:bCs/>
                <w:sz w:val="24"/>
                <w:szCs w:val="24"/>
                <w:lang w:val="fi-FI"/>
              </w:rPr>
              <w:t>3________________</w:t>
            </w:r>
            <w:r w:rsidRPr="00C534B5">
              <w:rPr>
                <w:bCs/>
                <w:sz w:val="24"/>
                <w:szCs w:val="24"/>
                <w:lang w:val="id-ID"/>
              </w:rPr>
              <w:t>__</w:t>
            </w:r>
            <w:r w:rsidRPr="00C534B5">
              <w:rPr>
                <w:bCs/>
                <w:sz w:val="24"/>
                <w:szCs w:val="24"/>
              </w:rPr>
              <w:t>_______________</w:t>
            </w:r>
          </w:p>
          <w:p w14:paraId="7ED398F3" w14:textId="77777777" w:rsidR="009E1469" w:rsidRPr="00C534B5" w:rsidRDefault="00000000">
            <w:r w:rsidRPr="00C534B5">
              <w:rPr>
                <w:bCs/>
                <w:sz w:val="24"/>
                <w:szCs w:val="24"/>
                <w:lang w:val="fi-FI"/>
              </w:rPr>
              <w:t>4________________</w:t>
            </w:r>
            <w:r w:rsidRPr="00C534B5">
              <w:rPr>
                <w:bCs/>
                <w:sz w:val="24"/>
                <w:szCs w:val="24"/>
                <w:lang w:val="id-ID"/>
              </w:rPr>
              <w:t>__</w:t>
            </w:r>
            <w:r w:rsidRPr="00C534B5">
              <w:rPr>
                <w:bCs/>
                <w:sz w:val="24"/>
                <w:szCs w:val="24"/>
              </w:rPr>
              <w:t>_______________</w:t>
            </w:r>
          </w:p>
          <w:p w14:paraId="169F9585" w14:textId="77777777" w:rsidR="009E1469" w:rsidRPr="00C534B5" w:rsidRDefault="00000000">
            <w:r w:rsidRPr="00C534B5">
              <w:rPr>
                <w:bCs/>
                <w:sz w:val="24"/>
                <w:szCs w:val="24"/>
                <w:lang w:val="fi-FI"/>
              </w:rPr>
              <w:t>5________________</w:t>
            </w:r>
            <w:r w:rsidRPr="00C534B5">
              <w:rPr>
                <w:bCs/>
                <w:sz w:val="24"/>
                <w:szCs w:val="24"/>
                <w:lang w:val="id-ID"/>
              </w:rPr>
              <w:t>__</w:t>
            </w:r>
            <w:r w:rsidRPr="00C534B5">
              <w:rPr>
                <w:bCs/>
                <w:sz w:val="24"/>
                <w:szCs w:val="24"/>
              </w:rPr>
              <w:t>_______________</w:t>
            </w:r>
          </w:p>
          <w:p w14:paraId="0337D0E2" w14:textId="77777777" w:rsidR="009E1469" w:rsidRPr="00C534B5" w:rsidRDefault="00000000">
            <w:pPr>
              <w:rPr>
                <w:bCs/>
                <w:sz w:val="24"/>
                <w:szCs w:val="24"/>
              </w:rPr>
            </w:pPr>
            <w:r w:rsidRPr="00C534B5">
              <w:rPr>
                <w:bCs/>
                <w:sz w:val="24"/>
                <w:szCs w:val="24"/>
              </w:rPr>
              <w:t>6_________________________________</w:t>
            </w:r>
          </w:p>
          <w:p w14:paraId="0F551F1C" w14:textId="77777777" w:rsidR="009E1469" w:rsidRPr="00C534B5" w:rsidRDefault="00000000">
            <w:r w:rsidRPr="00C534B5">
              <w:rPr>
                <w:bCs/>
                <w:sz w:val="24"/>
                <w:szCs w:val="24"/>
              </w:rPr>
              <w:t>7_________________________________</w:t>
            </w:r>
          </w:p>
          <w:p w14:paraId="4F9720B5" w14:textId="77777777" w:rsidR="009E1469" w:rsidRPr="00C534B5" w:rsidRDefault="00000000">
            <w:pPr>
              <w:rPr>
                <w:bCs/>
                <w:sz w:val="24"/>
                <w:szCs w:val="24"/>
              </w:rPr>
            </w:pPr>
            <w:r w:rsidRPr="00C534B5">
              <w:rPr>
                <w:bCs/>
                <w:sz w:val="24"/>
                <w:szCs w:val="24"/>
              </w:rPr>
              <w:t>8_________________________________</w:t>
            </w:r>
          </w:p>
          <w:p w14:paraId="73CE9EAF" w14:textId="77777777" w:rsidR="009E1469" w:rsidRDefault="009E1469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258C7DEF" w14:textId="77777777" w:rsidR="009E1469" w:rsidRDefault="009E1469">
      <w:pPr>
        <w:rPr>
          <w:sz w:val="24"/>
          <w:szCs w:val="24"/>
        </w:rPr>
      </w:pPr>
    </w:p>
    <w:p w14:paraId="19C8091A" w14:textId="77777777" w:rsidR="009E1469" w:rsidRDefault="00000000">
      <w:pPr>
        <w:autoSpaceDE w:val="0"/>
        <w:spacing w:line="360" w:lineRule="auto"/>
        <w:contextualSpacing/>
        <w:rPr>
          <w:rFonts w:eastAsia="Calibri"/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 xml:space="preserve">Student Outcomes: </w:t>
      </w:r>
    </w:p>
    <w:p w14:paraId="2A11E4AB" w14:textId="77777777" w:rsidR="009E1469" w:rsidRDefault="00000000">
      <w:pPr>
        <w:autoSpaceDE w:val="0"/>
        <w:contextualSpacing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SO 3</w:t>
      </w:r>
      <w:r w:rsidR="00E91D44">
        <w:rPr>
          <w:rFonts w:eastAsia="Calibri"/>
          <w:color w:val="000000"/>
          <w:sz w:val="24"/>
          <w:szCs w:val="24"/>
        </w:rPr>
        <w:t xml:space="preserve"> -</w:t>
      </w:r>
      <w:r>
        <w:rPr>
          <w:rFonts w:eastAsia="Calibri"/>
          <w:color w:val="000000"/>
          <w:sz w:val="24"/>
          <w:szCs w:val="24"/>
        </w:rPr>
        <w:t xml:space="preserve"> Mampu berkomunikasi secara efektif dalam berbagai konteks profesional</w:t>
      </w:r>
    </w:p>
    <w:p w14:paraId="0B7E2CC5" w14:textId="77777777" w:rsidR="009E1469" w:rsidRDefault="00000000">
      <w:pPr>
        <w:autoSpaceDE w:val="0"/>
        <w:contextualSpacing/>
        <w:rPr>
          <w:rFonts w:eastAsia="Calibri"/>
          <w:i/>
          <w:iCs/>
          <w:color w:val="000000"/>
          <w:sz w:val="24"/>
          <w:szCs w:val="24"/>
        </w:rPr>
      </w:pPr>
      <w:r>
        <w:rPr>
          <w:rFonts w:eastAsia="Calibri"/>
          <w:i/>
          <w:iCs/>
          <w:color w:val="000000"/>
          <w:sz w:val="24"/>
          <w:szCs w:val="24"/>
        </w:rPr>
        <w:t>Able to communicate effectively in a variety of professional contexts</w:t>
      </w:r>
    </w:p>
    <w:p w14:paraId="02884156" w14:textId="77777777" w:rsidR="009E1469" w:rsidRDefault="009E1469">
      <w:pPr>
        <w:autoSpaceDE w:val="0"/>
        <w:contextualSpacing/>
        <w:rPr>
          <w:rFonts w:eastAsia="Calibri"/>
          <w:color w:val="000000"/>
          <w:sz w:val="24"/>
          <w:szCs w:val="24"/>
        </w:rPr>
      </w:pPr>
    </w:p>
    <w:p w14:paraId="403F2375" w14:textId="77777777" w:rsidR="009E1469" w:rsidRDefault="00000000">
      <w:pPr>
        <w:autoSpaceDE w:val="0"/>
        <w:contextualSpacing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SO5</w:t>
      </w:r>
      <w:r w:rsidR="00E91D44">
        <w:rPr>
          <w:rFonts w:eastAsia="Calibri"/>
          <w:color w:val="000000"/>
          <w:sz w:val="24"/>
          <w:szCs w:val="24"/>
        </w:rPr>
        <w:t xml:space="preserve"> -</w:t>
      </w:r>
      <w:r>
        <w:rPr>
          <w:rFonts w:eastAsia="Calibri"/>
          <w:color w:val="000000"/>
          <w:sz w:val="24"/>
          <w:szCs w:val="24"/>
        </w:rPr>
        <w:t xml:space="preserve"> Mampu menjalankan peran secara efektif sebagai anggota atau pemimpin dalam tim dalam melakukan aktifitas yang sesuai dengan ilmu komputer</w:t>
      </w:r>
    </w:p>
    <w:p w14:paraId="51402795" w14:textId="77777777" w:rsidR="009E1469" w:rsidRDefault="00000000">
      <w:pPr>
        <w:autoSpaceDE w:val="0"/>
        <w:contextualSpacing/>
        <w:rPr>
          <w:rFonts w:eastAsia="Calibri"/>
          <w:i/>
          <w:iCs/>
          <w:color w:val="000000"/>
          <w:sz w:val="24"/>
          <w:szCs w:val="24"/>
        </w:rPr>
      </w:pPr>
      <w:r>
        <w:rPr>
          <w:rFonts w:eastAsia="Calibri"/>
          <w:i/>
          <w:iCs/>
          <w:color w:val="000000"/>
          <w:sz w:val="24"/>
          <w:szCs w:val="24"/>
        </w:rPr>
        <w:t xml:space="preserve">Able to function effectively as a member or leader of a team engaged in activities appropriate to computer science </w:t>
      </w:r>
    </w:p>
    <w:p w14:paraId="253B5513" w14:textId="77777777" w:rsidR="009E1469" w:rsidRDefault="009E1469">
      <w:pPr>
        <w:autoSpaceDE w:val="0"/>
        <w:contextualSpacing/>
        <w:rPr>
          <w:rFonts w:eastAsia="Calibri"/>
          <w:i/>
          <w:iCs/>
          <w:color w:val="000000"/>
          <w:sz w:val="24"/>
          <w:szCs w:val="24"/>
        </w:rPr>
      </w:pPr>
    </w:p>
    <w:p w14:paraId="703B7A7D" w14:textId="77777777" w:rsidR="009E1469" w:rsidRDefault="00000000">
      <w:pPr>
        <w:autoSpaceDE w:val="0"/>
        <w:contextualSpacing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SO 6</w:t>
      </w:r>
      <w:r w:rsidR="00E91D44">
        <w:rPr>
          <w:rFonts w:eastAsia="Calibri"/>
          <w:color w:val="000000"/>
          <w:sz w:val="24"/>
          <w:szCs w:val="24"/>
        </w:rPr>
        <w:t xml:space="preserve"> -</w:t>
      </w:r>
      <w:r>
        <w:rPr>
          <w:rFonts w:eastAsia="Calibri"/>
          <w:color w:val="000000"/>
          <w:sz w:val="24"/>
          <w:szCs w:val="24"/>
        </w:rPr>
        <w:t xml:space="preserve"> Mampu untuk menerapkan teori ilmu komputer dan dasar-dasar pengembangan perangkat lunak untuk menghasilkan solusi berbasis komputasi.</w:t>
      </w:r>
    </w:p>
    <w:p w14:paraId="34D6FD47" w14:textId="77777777" w:rsidR="009E1469" w:rsidRDefault="00000000">
      <w:pPr>
        <w:autoSpaceDE w:val="0"/>
        <w:contextualSpacing/>
        <w:rPr>
          <w:rFonts w:eastAsia="Calibri"/>
          <w:i/>
          <w:iCs/>
          <w:color w:val="000000"/>
          <w:sz w:val="24"/>
          <w:szCs w:val="24"/>
        </w:rPr>
      </w:pPr>
      <w:r>
        <w:rPr>
          <w:rFonts w:eastAsia="Calibri"/>
          <w:i/>
          <w:iCs/>
          <w:color w:val="000000"/>
          <w:sz w:val="24"/>
          <w:szCs w:val="24"/>
        </w:rPr>
        <w:t>Able to apply computer science theory and software development fundamentals to produce computing-based solutions.</w:t>
      </w:r>
    </w:p>
    <w:p w14:paraId="36BF6DFA" w14:textId="77777777" w:rsidR="009E1469" w:rsidRDefault="009E1469">
      <w:pPr>
        <w:autoSpaceDE w:val="0"/>
        <w:spacing w:line="360" w:lineRule="auto"/>
        <w:contextualSpacing/>
        <w:rPr>
          <w:rFonts w:eastAsia="Calibri"/>
          <w:i/>
          <w:iCs/>
          <w:color w:val="000000"/>
          <w:sz w:val="24"/>
          <w:szCs w:val="24"/>
        </w:rPr>
      </w:pPr>
    </w:p>
    <w:p w14:paraId="68EAD9D9" w14:textId="77777777" w:rsidR="00E91D44" w:rsidRDefault="00000000" w:rsidP="00E91D44">
      <w:pPr>
        <w:autoSpaceDE w:val="0"/>
        <w:spacing w:line="360" w:lineRule="auto"/>
        <w:contextualSpacing/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Learning Objectives:</w:t>
      </w:r>
    </w:p>
    <w:p w14:paraId="14B4455B" w14:textId="77777777" w:rsidR="009E1469" w:rsidRPr="00E91D44" w:rsidRDefault="00000000" w:rsidP="00E91D44">
      <w:pPr>
        <w:autoSpaceDE w:val="0"/>
        <w:spacing w:line="360" w:lineRule="auto"/>
        <w:contextualSpacing/>
        <w:rPr>
          <w:rFonts w:eastAsia="Calibri"/>
          <w:b/>
          <w:color w:val="000000"/>
          <w:sz w:val="24"/>
          <w:szCs w:val="24"/>
        </w:rPr>
      </w:pPr>
      <w:r>
        <w:rPr>
          <w:color w:val="000000"/>
          <w:sz w:val="24"/>
          <w:szCs w:val="24"/>
          <w:lang w:val="id-ID"/>
        </w:rPr>
        <w:t xml:space="preserve">LObj 3.2 </w:t>
      </w:r>
      <w:r w:rsidR="00E91D44">
        <w:rPr>
          <w:color w:val="000000"/>
          <w:sz w:val="24"/>
          <w:szCs w:val="24"/>
        </w:rPr>
        <w:t xml:space="preserve">- </w:t>
      </w:r>
      <w:r>
        <w:rPr>
          <w:color w:val="000000"/>
          <w:sz w:val="24"/>
          <w:szCs w:val="24"/>
          <w:lang w:val="id-ID"/>
        </w:rPr>
        <w:t>Mampu menerapkan teknik komunikasi yang tepat dalam berbagai konteks profesional.</w:t>
      </w:r>
    </w:p>
    <w:p w14:paraId="62D580A2" w14:textId="77777777" w:rsidR="009E1469" w:rsidRDefault="00000000">
      <w:pPr>
        <w:autoSpaceDE w:val="0"/>
        <w:rPr>
          <w:i/>
          <w:iCs/>
          <w:color w:val="000000"/>
          <w:sz w:val="24"/>
          <w:szCs w:val="24"/>
          <w:lang w:val="id-ID"/>
        </w:rPr>
      </w:pPr>
      <w:r>
        <w:rPr>
          <w:i/>
          <w:iCs/>
          <w:color w:val="000000"/>
          <w:sz w:val="24"/>
          <w:szCs w:val="24"/>
          <w:lang w:val="id-ID"/>
        </w:rPr>
        <w:t>Able to apply appropriate communication technique in a variety of professional contexts</w:t>
      </w:r>
    </w:p>
    <w:p w14:paraId="33B4B91E" w14:textId="77777777" w:rsidR="009E1469" w:rsidRDefault="009E1469">
      <w:pPr>
        <w:autoSpaceDE w:val="0"/>
        <w:rPr>
          <w:color w:val="000000"/>
          <w:sz w:val="24"/>
          <w:szCs w:val="24"/>
          <w:lang w:val="id-ID"/>
        </w:rPr>
      </w:pPr>
    </w:p>
    <w:p w14:paraId="372E8DD0" w14:textId="77777777" w:rsidR="009E1469" w:rsidRDefault="00000000">
      <w:pPr>
        <w:autoSpaceDE w:val="0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 xml:space="preserve">LObj 5.2 </w:t>
      </w:r>
      <w:r w:rsidR="00E91D44">
        <w:rPr>
          <w:color w:val="000000"/>
          <w:sz w:val="24"/>
          <w:szCs w:val="24"/>
        </w:rPr>
        <w:t xml:space="preserve">- </w:t>
      </w:r>
      <w:r>
        <w:rPr>
          <w:color w:val="000000"/>
          <w:sz w:val="24"/>
          <w:szCs w:val="24"/>
          <w:lang w:val="id-ID"/>
        </w:rPr>
        <w:t>Mampu bekerja secara efektif sebagai pemimpin tim dalam praktik komputasi</w:t>
      </w:r>
    </w:p>
    <w:p w14:paraId="10033D35" w14:textId="77777777" w:rsidR="009E1469" w:rsidRDefault="00000000">
      <w:pPr>
        <w:autoSpaceDE w:val="0"/>
        <w:rPr>
          <w:i/>
          <w:iCs/>
          <w:color w:val="000000"/>
          <w:sz w:val="24"/>
          <w:szCs w:val="24"/>
          <w:lang w:val="id-ID"/>
        </w:rPr>
      </w:pPr>
      <w:r>
        <w:rPr>
          <w:i/>
          <w:iCs/>
          <w:color w:val="000000"/>
          <w:sz w:val="24"/>
          <w:szCs w:val="24"/>
          <w:lang w:val="id-ID"/>
        </w:rPr>
        <w:t>Able to perform effectively as a leader of a team in computing practice</w:t>
      </w:r>
    </w:p>
    <w:p w14:paraId="674FC928" w14:textId="77777777" w:rsidR="009E1469" w:rsidRDefault="009E1469">
      <w:pPr>
        <w:autoSpaceDE w:val="0"/>
        <w:rPr>
          <w:i/>
          <w:iCs/>
          <w:color w:val="000000"/>
          <w:sz w:val="24"/>
          <w:szCs w:val="24"/>
          <w:lang w:val="id-ID"/>
        </w:rPr>
      </w:pPr>
    </w:p>
    <w:p w14:paraId="7AE4F87E" w14:textId="77777777" w:rsidR="009E1469" w:rsidRDefault="00000000">
      <w:pPr>
        <w:autoSpaceDE w:val="0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LObj 6.2</w:t>
      </w:r>
      <w:r w:rsidR="00E91D44">
        <w:rPr>
          <w:color w:val="000000"/>
          <w:sz w:val="24"/>
          <w:szCs w:val="24"/>
        </w:rPr>
        <w:t xml:space="preserve"> -</w:t>
      </w:r>
      <w:r>
        <w:rPr>
          <w:color w:val="000000"/>
          <w:sz w:val="24"/>
          <w:szCs w:val="24"/>
          <w:lang w:val="id-ID"/>
        </w:rPr>
        <w:t xml:space="preserve"> Mampu menerapkan dasar-dasar pengembangan perangkat lunak untuk menghasilkan solusi berbasis komputasi</w:t>
      </w:r>
    </w:p>
    <w:p w14:paraId="3D1DE85E" w14:textId="77777777" w:rsidR="009E1469" w:rsidRDefault="00000000">
      <w:pPr>
        <w:autoSpaceDE w:val="0"/>
        <w:rPr>
          <w:i/>
          <w:iCs/>
          <w:color w:val="000000"/>
          <w:sz w:val="24"/>
          <w:szCs w:val="24"/>
          <w:lang w:val="id-ID"/>
        </w:rPr>
      </w:pPr>
      <w:r>
        <w:rPr>
          <w:i/>
          <w:iCs/>
          <w:color w:val="000000"/>
          <w:sz w:val="24"/>
          <w:szCs w:val="24"/>
          <w:lang w:val="id-ID"/>
        </w:rPr>
        <w:t>Able to apply software development fundamentals to produce computing-based solutions</w:t>
      </w:r>
    </w:p>
    <w:p w14:paraId="3F683BE2" w14:textId="77777777" w:rsidR="00CE4218" w:rsidRDefault="00CE4218">
      <w:pPr>
        <w:autoSpaceDE w:val="0"/>
        <w:rPr>
          <w:i/>
          <w:iCs/>
          <w:color w:val="000000"/>
          <w:sz w:val="24"/>
          <w:szCs w:val="24"/>
          <w:lang w:val="id-ID"/>
        </w:rPr>
      </w:pPr>
    </w:p>
    <w:p w14:paraId="1CCE2FDC" w14:textId="77777777" w:rsidR="00CE4218" w:rsidRDefault="00CE4218" w:rsidP="00CE4218">
      <w:pPr>
        <w:autoSpaceDE w:val="0"/>
        <w:rPr>
          <w:b/>
          <w:bCs/>
          <w:color w:val="000000"/>
          <w:sz w:val="24"/>
          <w:szCs w:val="24"/>
        </w:rPr>
      </w:pPr>
      <w:r w:rsidRPr="007811A7">
        <w:rPr>
          <w:b/>
          <w:bCs/>
          <w:color w:val="000000"/>
          <w:sz w:val="24"/>
          <w:szCs w:val="24"/>
        </w:rPr>
        <w:t>Learning Outcomes:</w:t>
      </w:r>
    </w:p>
    <w:p w14:paraId="2D0ECDD6" w14:textId="77777777" w:rsidR="006B1188" w:rsidRPr="006B1188" w:rsidRDefault="006B1188" w:rsidP="006B1188">
      <w:pPr>
        <w:autoSpaceDE w:val="0"/>
        <w:rPr>
          <w:sz w:val="24"/>
          <w:szCs w:val="24"/>
        </w:rPr>
      </w:pPr>
      <w:r w:rsidRPr="006B1188">
        <w:rPr>
          <w:sz w:val="24"/>
          <w:szCs w:val="24"/>
        </w:rPr>
        <w:t>LO 5</w:t>
      </w:r>
      <w:r w:rsidR="00E91D44">
        <w:rPr>
          <w:sz w:val="24"/>
          <w:szCs w:val="24"/>
        </w:rPr>
        <w:t xml:space="preserve"> -</w:t>
      </w:r>
      <w:r w:rsidRPr="006B1188">
        <w:rPr>
          <w:sz w:val="24"/>
          <w:szCs w:val="24"/>
        </w:rPr>
        <w:t xml:space="preserve"> Apply various learning algorithms to solve the problems</w:t>
      </w:r>
    </w:p>
    <w:p w14:paraId="2BFB4616" w14:textId="77777777" w:rsidR="006B1188" w:rsidRPr="00AB71BB" w:rsidRDefault="006B1188" w:rsidP="006B1188">
      <w:pPr>
        <w:autoSpaceDE w:val="0"/>
        <w:rPr>
          <w:sz w:val="24"/>
          <w:szCs w:val="24"/>
        </w:rPr>
      </w:pPr>
      <w:r w:rsidRPr="006B1188">
        <w:rPr>
          <w:sz w:val="24"/>
          <w:szCs w:val="24"/>
        </w:rPr>
        <w:t>LO 6</w:t>
      </w:r>
      <w:r w:rsidR="00E91D44">
        <w:rPr>
          <w:sz w:val="24"/>
          <w:szCs w:val="24"/>
        </w:rPr>
        <w:t xml:space="preserve"> -</w:t>
      </w:r>
      <w:r w:rsidRPr="006B1188">
        <w:rPr>
          <w:sz w:val="24"/>
          <w:szCs w:val="24"/>
        </w:rPr>
        <w:t xml:space="preserve"> Analyze the role of Ethical in Artificial Intelligence</w:t>
      </w:r>
    </w:p>
    <w:p w14:paraId="61BC8E6F" w14:textId="77777777" w:rsidR="009E1469" w:rsidRDefault="009E1469">
      <w:pPr>
        <w:autoSpaceDE w:val="0"/>
        <w:rPr>
          <w:color w:val="000000"/>
          <w:sz w:val="24"/>
          <w:szCs w:val="24"/>
        </w:rPr>
      </w:pPr>
    </w:p>
    <w:tbl>
      <w:tblPr>
        <w:tblW w:w="15834" w:type="dxa"/>
        <w:tblInd w:w="-27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1703"/>
        <w:gridCol w:w="2268"/>
        <w:gridCol w:w="992"/>
        <w:gridCol w:w="2268"/>
        <w:gridCol w:w="1985"/>
        <w:gridCol w:w="2126"/>
        <w:gridCol w:w="1843"/>
        <w:gridCol w:w="850"/>
        <w:gridCol w:w="1134"/>
      </w:tblGrid>
      <w:tr w:rsidR="00CE4218" w14:paraId="5A559198" w14:textId="77777777" w:rsidTr="00CE4218">
        <w:tblPrEx>
          <w:tblCellMar>
            <w:top w:w="0" w:type="dxa"/>
            <w:bottom w:w="0" w:type="dxa"/>
          </w:tblCellMar>
        </w:tblPrEx>
        <w:trPr>
          <w:trHeight w:val="855"/>
          <w:tblHeader/>
        </w:trPr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12D5D" w14:textId="77777777" w:rsidR="00CE4218" w:rsidRDefault="00CE4218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2617FC" w14:textId="77777777" w:rsidR="00CE4218" w:rsidRPr="00AB71BB" w:rsidRDefault="00CE4218" w:rsidP="00CE4218">
            <w:pPr>
              <w:jc w:val="center"/>
              <w:rPr>
                <w:b/>
                <w:bCs/>
                <w:color w:val="000000"/>
              </w:rPr>
            </w:pPr>
            <w:r w:rsidRPr="00AB71BB">
              <w:rPr>
                <w:b/>
                <w:bCs/>
                <w:color w:val="000000"/>
              </w:rPr>
              <w:t>Related LO-LOBJ-SO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2F828" w14:textId="77777777" w:rsidR="00CE4218" w:rsidRDefault="00CE421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Assessment criteria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72006" w14:textId="77777777" w:rsidR="00CE4218" w:rsidRDefault="00CE421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46C03" w14:textId="77777777" w:rsidR="00CE4218" w:rsidRDefault="00CE42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Excellent (85 - 100)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05CCB" w14:textId="77777777" w:rsidR="00CE4218" w:rsidRDefault="00CE42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Good (75-84)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4D04E" w14:textId="77777777" w:rsidR="00CE4218" w:rsidRDefault="00CE42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Average (65-74)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82424" w14:textId="77777777" w:rsidR="00CE4218" w:rsidRDefault="00CE42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Poor (0 - 64)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F50D1" w14:textId="77777777" w:rsidR="00CE4218" w:rsidRDefault="00CE421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Score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C56AA" w14:textId="77777777" w:rsidR="00CE4218" w:rsidRDefault="00CE4218"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>(Score x Weight)</w:t>
            </w:r>
          </w:p>
        </w:tc>
      </w:tr>
      <w:tr w:rsidR="00CE4218" w14:paraId="04ADE9F7" w14:textId="77777777" w:rsidTr="00CE4218">
        <w:tblPrEx>
          <w:tblCellMar>
            <w:top w:w="0" w:type="dxa"/>
            <w:bottom w:w="0" w:type="dxa"/>
          </w:tblCellMar>
        </w:tblPrEx>
        <w:trPr>
          <w:trHeight w:val="971"/>
        </w:trPr>
        <w:tc>
          <w:tcPr>
            <w:tcW w:w="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BF6C42" w14:textId="77777777" w:rsidR="00CE4218" w:rsidRDefault="00CE4218">
            <w:pPr>
              <w:jc w:val="center"/>
            </w:pPr>
            <w:r>
              <w:rPr>
                <w:color w:val="000000"/>
                <w:sz w:val="24"/>
                <w:szCs w:val="24"/>
                <w:lang w:val="it-IT"/>
              </w:rPr>
              <w:t>1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D302" w14:textId="77777777" w:rsidR="00CE4218" w:rsidRDefault="005902A0" w:rsidP="008A097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 6 - LObj 3.2 -</w:t>
            </w:r>
            <w:r w:rsidR="00433224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SO 3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39B97" w14:textId="77777777" w:rsidR="00CE4218" w:rsidRDefault="00CE4218" w:rsidP="008A0977">
            <w:pPr>
              <w:rPr>
                <w:color w:val="000000"/>
                <w:sz w:val="24"/>
                <w:szCs w:val="24"/>
              </w:rPr>
            </w:pPr>
          </w:p>
          <w:p w14:paraId="2564BB9C" w14:textId="77777777" w:rsidR="00CE4218" w:rsidRDefault="00CE4218" w:rsidP="008A097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Kemampuan mengkomunikasikan teknik kecerdasan buatan yang diajukan untuk menyelesaikan problem dalam konteks profesional</w:t>
            </w:r>
          </w:p>
          <w:p w14:paraId="247E1BA7" w14:textId="77777777" w:rsidR="00CE4218" w:rsidRDefault="00CE4218" w:rsidP="008A0977">
            <w:pPr>
              <w:rPr>
                <w:color w:val="000000"/>
                <w:sz w:val="24"/>
                <w:szCs w:val="24"/>
              </w:rPr>
            </w:pPr>
          </w:p>
          <w:p w14:paraId="14F79031" w14:textId="77777777" w:rsidR="00CE4218" w:rsidRPr="00321B79" w:rsidRDefault="00CE4218" w:rsidP="008A0977">
            <w:pPr>
              <w:rPr>
                <w:i/>
                <w:iCs/>
                <w:color w:val="000000"/>
                <w:sz w:val="24"/>
                <w:szCs w:val="24"/>
              </w:rPr>
            </w:pPr>
            <w:r w:rsidRPr="00321B79">
              <w:rPr>
                <w:i/>
                <w:iCs/>
                <w:color w:val="000000"/>
                <w:sz w:val="24"/>
                <w:szCs w:val="24"/>
              </w:rPr>
              <w:t xml:space="preserve">Ability to communicate the proposed artificial </w:t>
            </w:r>
            <w:r w:rsidRPr="00321B79">
              <w:rPr>
                <w:i/>
                <w:iCs/>
                <w:color w:val="000000"/>
                <w:sz w:val="24"/>
                <w:szCs w:val="24"/>
              </w:rPr>
              <w:lastRenderedPageBreak/>
              <w:t>intelligence techniques to solve problem in Professional context</w:t>
            </w:r>
          </w:p>
          <w:p w14:paraId="786355F4" w14:textId="77777777" w:rsidR="00CE4218" w:rsidRDefault="00CE4218" w:rsidP="008A0977">
            <w:pPr>
              <w:rPr>
                <w:color w:val="000000"/>
                <w:sz w:val="24"/>
                <w:szCs w:val="24"/>
              </w:rPr>
            </w:pPr>
          </w:p>
          <w:p w14:paraId="15E56DA6" w14:textId="77777777" w:rsidR="00CE4218" w:rsidRDefault="00CE4218" w:rsidP="008A097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C4476" w14:textId="77777777" w:rsidR="00CE4218" w:rsidRDefault="001C0A97" w:rsidP="00321B79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1</w:t>
            </w:r>
            <w:r w:rsidR="00D71EA9">
              <w:rPr>
                <w:b/>
                <w:bCs/>
                <w:color w:val="000000"/>
                <w:sz w:val="24"/>
                <w:szCs w:val="24"/>
              </w:rPr>
              <w:t>0</w:t>
            </w:r>
            <w:r w:rsidR="00CE4218">
              <w:rPr>
                <w:b/>
                <w:bCs/>
                <w:color w:val="000000"/>
                <w:sz w:val="24"/>
                <w:szCs w:val="24"/>
              </w:rPr>
              <w:t>%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B1D75" w14:textId="77777777" w:rsidR="00CE4218" w:rsidRDefault="00CE4218" w:rsidP="001B4B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Mampu mengkomunikasikan problem dengan tepat dan mampu memberikan solusi dengan pendekatan kecerdasan buatan dalam konteks professional</w:t>
            </w:r>
          </w:p>
          <w:p w14:paraId="2F36135B" w14:textId="77777777" w:rsidR="00CE4218" w:rsidRDefault="00CE4218" w:rsidP="001B4B23">
            <w:pPr>
              <w:rPr>
                <w:sz w:val="24"/>
                <w:szCs w:val="24"/>
              </w:rPr>
            </w:pPr>
          </w:p>
          <w:p w14:paraId="48915BA8" w14:textId="77777777" w:rsidR="00CE4218" w:rsidRPr="001B4B23" w:rsidRDefault="00CE4218" w:rsidP="001B4B23">
            <w:pPr>
              <w:rPr>
                <w:i/>
                <w:iCs/>
                <w:sz w:val="24"/>
                <w:szCs w:val="24"/>
              </w:rPr>
            </w:pPr>
            <w:r w:rsidRPr="001B4B23">
              <w:rPr>
                <w:i/>
                <w:iCs/>
                <w:sz w:val="24"/>
                <w:szCs w:val="24"/>
              </w:rPr>
              <w:t xml:space="preserve">Able to communicate the problem and give the solution using </w:t>
            </w:r>
            <w:r w:rsidRPr="001B4B23">
              <w:rPr>
                <w:i/>
                <w:iCs/>
                <w:sz w:val="24"/>
                <w:szCs w:val="24"/>
              </w:rPr>
              <w:lastRenderedPageBreak/>
              <w:t>artificial intelligence techniques in professional context</w:t>
            </w:r>
          </w:p>
          <w:p w14:paraId="0B760E75" w14:textId="77777777" w:rsidR="00CE4218" w:rsidRDefault="00CE4218" w:rsidP="001B4B2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54A7D" w14:textId="77777777" w:rsidR="00CE4218" w:rsidRDefault="00CE4218" w:rsidP="001B4B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Mampu mengkomunikasikan problem dengan tepat dan mampu memberikan solusi dengan pendekatan kecerdasan buatan akan tetapi tidak mampu memberikan penjelasan dalam </w:t>
            </w:r>
            <w:r>
              <w:rPr>
                <w:sz w:val="24"/>
                <w:szCs w:val="24"/>
              </w:rPr>
              <w:lastRenderedPageBreak/>
              <w:t>konteks profesional</w:t>
            </w:r>
          </w:p>
          <w:p w14:paraId="0AD768CB" w14:textId="77777777" w:rsidR="00CE4218" w:rsidRDefault="00CE4218" w:rsidP="001B4B23">
            <w:pPr>
              <w:rPr>
                <w:sz w:val="24"/>
                <w:szCs w:val="24"/>
              </w:rPr>
            </w:pPr>
          </w:p>
          <w:p w14:paraId="04DBDCE3" w14:textId="77777777" w:rsidR="00CE4218" w:rsidRPr="001B4B23" w:rsidRDefault="00CE4218" w:rsidP="001B4B23">
            <w:pPr>
              <w:rPr>
                <w:i/>
                <w:iCs/>
                <w:sz w:val="24"/>
                <w:szCs w:val="24"/>
              </w:rPr>
            </w:pPr>
            <w:r w:rsidRPr="001B4B23">
              <w:rPr>
                <w:i/>
                <w:iCs/>
                <w:sz w:val="24"/>
                <w:szCs w:val="24"/>
              </w:rPr>
              <w:t xml:space="preserve">Able to communicate the problem and give the solution using artificial intelligence </w:t>
            </w:r>
            <w:r>
              <w:rPr>
                <w:i/>
                <w:iCs/>
                <w:sz w:val="24"/>
                <w:szCs w:val="24"/>
              </w:rPr>
              <w:t>techniques</w:t>
            </w:r>
            <w:r w:rsidRPr="001B4B23">
              <w:rPr>
                <w:i/>
                <w:iCs/>
                <w:sz w:val="24"/>
                <w:szCs w:val="24"/>
              </w:rPr>
              <w:t>. However, could not explain in the professional context</w:t>
            </w:r>
          </w:p>
        </w:tc>
        <w:tc>
          <w:tcPr>
            <w:tcW w:w="212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5993B" w14:textId="77777777" w:rsidR="00CE4218" w:rsidRDefault="00CE4218" w:rsidP="001B4B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Mampu mengkomunikasikan mengenai problem dengan tepat akan tetapi tidak mampu memberikan solusi dengan pendekatan kecerdasan buatan</w:t>
            </w:r>
          </w:p>
          <w:p w14:paraId="2EC418B8" w14:textId="77777777" w:rsidR="00CE4218" w:rsidRDefault="00CE4218" w:rsidP="001B4B23">
            <w:pPr>
              <w:rPr>
                <w:sz w:val="24"/>
                <w:szCs w:val="24"/>
              </w:rPr>
            </w:pPr>
          </w:p>
          <w:p w14:paraId="33F50BBC" w14:textId="77777777" w:rsidR="00CE4218" w:rsidRPr="001B4B23" w:rsidRDefault="00CE4218" w:rsidP="001B4B23">
            <w:pPr>
              <w:rPr>
                <w:i/>
                <w:iCs/>
                <w:sz w:val="24"/>
                <w:szCs w:val="24"/>
              </w:rPr>
            </w:pPr>
            <w:r w:rsidRPr="001B4B23">
              <w:rPr>
                <w:i/>
                <w:iCs/>
                <w:sz w:val="24"/>
                <w:szCs w:val="24"/>
              </w:rPr>
              <w:t xml:space="preserve">Able to communicate the problem. However, </w:t>
            </w:r>
            <w:r w:rsidRPr="001B4B23">
              <w:rPr>
                <w:i/>
                <w:iCs/>
                <w:sz w:val="24"/>
                <w:szCs w:val="24"/>
              </w:rPr>
              <w:lastRenderedPageBreak/>
              <w:t>could not give solution using artificial intelligence techniques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00150" w14:textId="77777777" w:rsidR="00CE4218" w:rsidRDefault="00CE4218" w:rsidP="001B4B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Tidak mampu mengkomunikasikan mengenai problem yang dapat diselesaikan dan tidak dapat memberikan solusi dengan menggunakan pendekatan kecerdasan buatan</w:t>
            </w:r>
          </w:p>
          <w:p w14:paraId="78CF47FB" w14:textId="77777777" w:rsidR="00CE4218" w:rsidRDefault="00CE4218" w:rsidP="001B4B23">
            <w:pPr>
              <w:rPr>
                <w:sz w:val="24"/>
                <w:szCs w:val="24"/>
              </w:rPr>
            </w:pPr>
          </w:p>
          <w:p w14:paraId="430953EE" w14:textId="77777777" w:rsidR="00CE4218" w:rsidRPr="00480C6A" w:rsidRDefault="00CE4218" w:rsidP="001B4B23">
            <w:pPr>
              <w:rPr>
                <w:i/>
                <w:iCs/>
                <w:sz w:val="24"/>
                <w:szCs w:val="24"/>
              </w:rPr>
            </w:pPr>
            <w:r w:rsidRPr="00480C6A">
              <w:rPr>
                <w:i/>
                <w:iCs/>
                <w:sz w:val="24"/>
                <w:szCs w:val="24"/>
              </w:rPr>
              <w:t>Unab</w:t>
            </w:r>
            <w:r>
              <w:rPr>
                <w:i/>
                <w:iCs/>
                <w:sz w:val="24"/>
                <w:szCs w:val="24"/>
              </w:rPr>
              <w:t xml:space="preserve">le </w:t>
            </w:r>
            <w:r w:rsidRPr="00480C6A">
              <w:rPr>
                <w:i/>
                <w:iCs/>
                <w:sz w:val="24"/>
                <w:szCs w:val="24"/>
              </w:rPr>
              <w:t>to communicate the problem and could not give solution using artificial intelligence techniques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5B317" w14:textId="77777777" w:rsidR="00CE4218" w:rsidRDefault="00CE421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46D32" w14:textId="77777777" w:rsidR="00CE4218" w:rsidRDefault="00CE4218">
            <w:pPr>
              <w:rPr>
                <w:color w:val="000000"/>
                <w:sz w:val="24"/>
                <w:szCs w:val="24"/>
              </w:rPr>
            </w:pPr>
          </w:p>
        </w:tc>
      </w:tr>
      <w:tr w:rsidR="00CE4218" w14:paraId="33B523DA" w14:textId="77777777" w:rsidTr="00CE4218">
        <w:tblPrEx>
          <w:tblCellMar>
            <w:top w:w="0" w:type="dxa"/>
            <w:bottom w:w="0" w:type="dxa"/>
          </w:tblCellMar>
        </w:tblPrEx>
        <w:trPr>
          <w:trHeight w:val="992"/>
        </w:trPr>
        <w:tc>
          <w:tcPr>
            <w:tcW w:w="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F55132" w14:textId="77777777" w:rsidR="00CE4218" w:rsidRDefault="00CE4218">
            <w:pPr>
              <w:jc w:val="center"/>
            </w:pPr>
            <w:r>
              <w:rPr>
                <w:color w:val="000000"/>
                <w:sz w:val="24"/>
                <w:szCs w:val="24"/>
                <w:lang w:val="it-IT"/>
              </w:rPr>
              <w:t>2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A1F0" w14:textId="77777777" w:rsidR="00CE4218" w:rsidRDefault="005902A0" w:rsidP="008A097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 6 - LObj 5.2 – SO 5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9458F" w14:textId="77777777" w:rsidR="00CE4218" w:rsidRDefault="00CE4218" w:rsidP="008A0977">
            <w:pPr>
              <w:rPr>
                <w:color w:val="000000"/>
                <w:sz w:val="24"/>
                <w:szCs w:val="24"/>
              </w:rPr>
            </w:pPr>
          </w:p>
          <w:p w14:paraId="37DE62D4" w14:textId="77777777" w:rsidR="00CE4218" w:rsidRDefault="00CE4218" w:rsidP="008A0977">
            <w:pPr>
              <w:rPr>
                <w:color w:val="000000"/>
                <w:sz w:val="24"/>
                <w:szCs w:val="24"/>
              </w:rPr>
            </w:pPr>
          </w:p>
          <w:p w14:paraId="69823DB9" w14:textId="77777777" w:rsidR="00CE4218" w:rsidRDefault="00CE4218" w:rsidP="008A097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Kemampuan bekerja sama dalam sebuah projek dalam sebuah kelompok</w:t>
            </w:r>
          </w:p>
          <w:p w14:paraId="4486D2D3" w14:textId="77777777" w:rsidR="00CE4218" w:rsidRDefault="00CE4218" w:rsidP="008A0977">
            <w:pPr>
              <w:rPr>
                <w:color w:val="000000"/>
                <w:sz w:val="24"/>
                <w:szCs w:val="24"/>
              </w:rPr>
            </w:pPr>
          </w:p>
          <w:p w14:paraId="0352C2B8" w14:textId="77777777" w:rsidR="00CE4218" w:rsidRPr="00C36CEC" w:rsidRDefault="00CE4218" w:rsidP="008A0977">
            <w:pPr>
              <w:rPr>
                <w:i/>
                <w:iCs/>
                <w:color w:val="000000"/>
                <w:sz w:val="24"/>
                <w:szCs w:val="24"/>
              </w:rPr>
            </w:pPr>
            <w:r w:rsidRPr="00C36CEC">
              <w:rPr>
                <w:i/>
                <w:iCs/>
                <w:color w:val="000000"/>
                <w:sz w:val="24"/>
                <w:szCs w:val="24"/>
              </w:rPr>
              <w:t>Ability to work together on the group project</w:t>
            </w:r>
          </w:p>
          <w:p w14:paraId="1904CD0F" w14:textId="77777777" w:rsidR="00CE4218" w:rsidRDefault="00CE4218" w:rsidP="008A0977">
            <w:pPr>
              <w:rPr>
                <w:color w:val="000000"/>
                <w:sz w:val="24"/>
                <w:szCs w:val="24"/>
              </w:rPr>
            </w:pPr>
          </w:p>
          <w:p w14:paraId="683B857A" w14:textId="77777777" w:rsidR="00CE4218" w:rsidRDefault="00CE4218" w:rsidP="008A097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C7FAC" w14:textId="77777777" w:rsidR="00CE4218" w:rsidRDefault="00CE4218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  <w:r w:rsidR="00D71EA9">
              <w:rPr>
                <w:b/>
                <w:bCs/>
                <w:color w:val="000000"/>
                <w:sz w:val="24"/>
                <w:szCs w:val="24"/>
              </w:rPr>
              <w:t>0</w:t>
            </w:r>
            <w:r>
              <w:rPr>
                <w:b/>
                <w:bCs/>
                <w:color w:val="000000"/>
                <w:sz w:val="24"/>
                <w:szCs w:val="24"/>
              </w:rPr>
              <w:t>%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AC7F9" w14:textId="77777777" w:rsidR="00CE4218" w:rsidRDefault="00CE4218" w:rsidP="00845F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Mampu bekerja sama dalam menyelesaikan problem secara berkelompok secara efektif</w:t>
            </w:r>
            <w:r w:rsidR="0096326B">
              <w:rPr>
                <w:sz w:val="24"/>
                <w:szCs w:val="24"/>
              </w:rPr>
              <w:t>.</w:t>
            </w:r>
          </w:p>
          <w:p w14:paraId="7F1650CD" w14:textId="77777777" w:rsidR="00CE4218" w:rsidRDefault="00CE4218" w:rsidP="00845F8F">
            <w:pPr>
              <w:rPr>
                <w:sz w:val="24"/>
                <w:szCs w:val="24"/>
              </w:rPr>
            </w:pPr>
          </w:p>
          <w:p w14:paraId="1626D544" w14:textId="77777777" w:rsidR="00CE4218" w:rsidRPr="00C54D09" w:rsidRDefault="00CE4218" w:rsidP="00845F8F">
            <w:pPr>
              <w:rPr>
                <w:i/>
                <w:iCs/>
                <w:sz w:val="24"/>
                <w:szCs w:val="24"/>
              </w:rPr>
            </w:pPr>
            <w:r w:rsidRPr="00C54D09">
              <w:rPr>
                <w:i/>
                <w:iCs/>
                <w:sz w:val="24"/>
                <w:szCs w:val="24"/>
              </w:rPr>
              <w:t>Able to work together to solve the problem in group project, working effectively</w:t>
            </w:r>
            <w:r w:rsidR="009C463C">
              <w:rPr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D050DE" w14:textId="77777777" w:rsidR="00CE4218" w:rsidRDefault="00CE4218" w:rsidP="008956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Mampu bekerja sama dalam menyelesaikan problem secara berkelompok secara efektif</w:t>
            </w:r>
            <w:r w:rsidR="009C463C">
              <w:rPr>
                <w:sz w:val="24"/>
                <w:szCs w:val="24"/>
              </w:rPr>
              <w:t>.</w:t>
            </w:r>
          </w:p>
          <w:p w14:paraId="54BB3335" w14:textId="77777777" w:rsidR="00CE4218" w:rsidRDefault="00CE4218" w:rsidP="008956E6">
            <w:pPr>
              <w:rPr>
                <w:sz w:val="24"/>
                <w:szCs w:val="24"/>
              </w:rPr>
            </w:pPr>
          </w:p>
          <w:p w14:paraId="2CA85B16" w14:textId="77777777" w:rsidR="00CE4218" w:rsidRPr="00C54D09" w:rsidRDefault="00CE4218">
            <w:pPr>
              <w:rPr>
                <w:i/>
                <w:iCs/>
                <w:sz w:val="24"/>
                <w:szCs w:val="24"/>
              </w:rPr>
            </w:pPr>
            <w:r w:rsidRPr="00C54D09">
              <w:rPr>
                <w:i/>
                <w:iCs/>
                <w:sz w:val="24"/>
                <w:szCs w:val="24"/>
              </w:rPr>
              <w:t>Able to work together to solve the problem in group project and working effectively.</w:t>
            </w:r>
          </w:p>
        </w:tc>
        <w:tc>
          <w:tcPr>
            <w:tcW w:w="212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B24DF" w14:textId="77777777" w:rsidR="00CE4218" w:rsidRDefault="00CE4218" w:rsidP="008956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Mampu bekerja sama dalam menyelesaikan problem secara berkelompok akan tetapi tidak mampu bekerja secara efektif</w:t>
            </w:r>
            <w:r w:rsidR="006A2421">
              <w:rPr>
                <w:sz w:val="24"/>
                <w:szCs w:val="24"/>
              </w:rPr>
              <w:t>.</w:t>
            </w:r>
          </w:p>
          <w:p w14:paraId="13825C9A" w14:textId="77777777" w:rsidR="00CE4218" w:rsidRDefault="00CE4218" w:rsidP="008956E6">
            <w:pPr>
              <w:rPr>
                <w:sz w:val="24"/>
                <w:szCs w:val="24"/>
              </w:rPr>
            </w:pPr>
          </w:p>
          <w:p w14:paraId="0B272E68" w14:textId="77777777" w:rsidR="00CE4218" w:rsidRPr="00C54D09" w:rsidRDefault="00CE4218" w:rsidP="008956E6">
            <w:pPr>
              <w:rPr>
                <w:i/>
                <w:iCs/>
                <w:sz w:val="24"/>
                <w:szCs w:val="24"/>
              </w:rPr>
            </w:pPr>
            <w:r w:rsidRPr="00C54D09">
              <w:rPr>
                <w:i/>
                <w:iCs/>
                <w:sz w:val="24"/>
                <w:szCs w:val="24"/>
              </w:rPr>
              <w:t>Able to work together to solve the problem in group project. However, could not work effectively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BF091" w14:textId="77777777" w:rsidR="00CE4218" w:rsidRDefault="00CE4218" w:rsidP="008956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Tidak mampu bekerja sama dalam menyelesaikan problem yang dikerjakan dalam kelompok</w:t>
            </w:r>
            <w:r w:rsidR="006A2421">
              <w:rPr>
                <w:sz w:val="24"/>
                <w:szCs w:val="24"/>
              </w:rPr>
              <w:t>.</w:t>
            </w:r>
          </w:p>
          <w:p w14:paraId="25B8F200" w14:textId="77777777" w:rsidR="00CE4218" w:rsidRDefault="00CE4218" w:rsidP="008956E6">
            <w:pPr>
              <w:rPr>
                <w:sz w:val="24"/>
                <w:szCs w:val="24"/>
              </w:rPr>
            </w:pPr>
          </w:p>
          <w:p w14:paraId="43289F46" w14:textId="77777777" w:rsidR="00CE4218" w:rsidRPr="00C54D09" w:rsidRDefault="00CE4218" w:rsidP="008956E6">
            <w:pPr>
              <w:rPr>
                <w:i/>
                <w:iCs/>
                <w:sz w:val="24"/>
                <w:szCs w:val="24"/>
              </w:rPr>
            </w:pPr>
            <w:r w:rsidRPr="00C54D09">
              <w:rPr>
                <w:i/>
                <w:iCs/>
                <w:sz w:val="24"/>
                <w:szCs w:val="24"/>
              </w:rPr>
              <w:t>Unable to work together to solve the problem in a group project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31FE4" w14:textId="77777777" w:rsidR="00CE4218" w:rsidRDefault="00CE421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B310A" w14:textId="77777777" w:rsidR="00CE4218" w:rsidRDefault="00CE4218">
            <w:pPr>
              <w:rPr>
                <w:color w:val="000000"/>
                <w:sz w:val="24"/>
                <w:szCs w:val="24"/>
              </w:rPr>
            </w:pPr>
          </w:p>
        </w:tc>
      </w:tr>
      <w:tr w:rsidR="00CE4218" w14:paraId="66F97B04" w14:textId="77777777" w:rsidTr="00CE4218">
        <w:tblPrEx>
          <w:tblCellMar>
            <w:top w:w="0" w:type="dxa"/>
            <w:bottom w:w="0" w:type="dxa"/>
          </w:tblCellMar>
        </w:tblPrEx>
        <w:trPr>
          <w:trHeight w:val="1125"/>
        </w:trPr>
        <w:tc>
          <w:tcPr>
            <w:tcW w:w="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D2628" w14:textId="77777777" w:rsidR="00CE4218" w:rsidRDefault="00CE4218" w:rsidP="00C36CEC">
            <w:pPr>
              <w:jc w:val="center"/>
            </w:pPr>
            <w:r>
              <w:rPr>
                <w:color w:val="000000"/>
                <w:sz w:val="24"/>
                <w:szCs w:val="24"/>
                <w:lang w:val="it-IT"/>
              </w:rPr>
              <w:t>3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9CB5" w14:textId="77777777" w:rsidR="00CE4218" w:rsidRDefault="005902A0" w:rsidP="008A097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 5 - LObj 6.2 – SO 6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18CDE" w14:textId="77777777" w:rsidR="00CE4218" w:rsidRDefault="00CE4218" w:rsidP="008A097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Kemampuan dalam melakukan design software application untuk menghasilkan </w:t>
            </w:r>
            <w:r>
              <w:rPr>
                <w:color w:val="000000"/>
                <w:sz w:val="24"/>
                <w:szCs w:val="24"/>
              </w:rPr>
              <w:lastRenderedPageBreak/>
              <w:t xml:space="preserve">solusi dengan pendekatan kecerdasan buatan </w:t>
            </w:r>
          </w:p>
          <w:p w14:paraId="3555F492" w14:textId="77777777" w:rsidR="00CE4218" w:rsidRPr="00C36CEC" w:rsidRDefault="00CE4218" w:rsidP="008A0977">
            <w:pPr>
              <w:rPr>
                <w:color w:val="000000"/>
                <w:sz w:val="24"/>
                <w:szCs w:val="24"/>
              </w:rPr>
            </w:pPr>
          </w:p>
          <w:p w14:paraId="3D94494D" w14:textId="77777777" w:rsidR="00CE4218" w:rsidRPr="00393C4D" w:rsidRDefault="00CE4218" w:rsidP="008A0977">
            <w:pPr>
              <w:rPr>
                <w:i/>
                <w:iCs/>
                <w:color w:val="000000"/>
                <w:sz w:val="24"/>
                <w:szCs w:val="24"/>
              </w:rPr>
            </w:pPr>
            <w:r w:rsidRPr="00393C4D">
              <w:rPr>
                <w:i/>
                <w:iCs/>
                <w:color w:val="000000"/>
                <w:sz w:val="24"/>
                <w:szCs w:val="24"/>
                <w:lang w:val="id-ID"/>
              </w:rPr>
              <w:t>Ability to design software application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 to give solution with artificial intelligence approach</w:t>
            </w:r>
            <w:r w:rsidRPr="00393C4D">
              <w:rPr>
                <w:i/>
                <w:iCs/>
                <w:color w:val="000000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CD4A7" w14:textId="77777777" w:rsidR="00CE4218" w:rsidRDefault="00B431B6" w:rsidP="00C36CEC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lastRenderedPageBreak/>
              <w:t>5</w:t>
            </w:r>
            <w:r w:rsidR="00CE4218">
              <w:rPr>
                <w:b/>
                <w:bCs/>
                <w:color w:val="000000"/>
                <w:sz w:val="24"/>
                <w:szCs w:val="24"/>
                <w:lang w:val="id-ID"/>
              </w:rPr>
              <w:t>0%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70806" w14:textId="77777777" w:rsidR="00CE4218" w:rsidRPr="004551C1" w:rsidRDefault="00CE4218" w:rsidP="004551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Mampu melakukan design software application dengan benar dan 85% </w:t>
            </w:r>
            <w:r>
              <w:rPr>
                <w:sz w:val="24"/>
                <w:szCs w:val="24"/>
              </w:rPr>
              <w:lastRenderedPageBreak/>
              <w:t>akurat</w:t>
            </w:r>
          </w:p>
          <w:p w14:paraId="7DCBA3AB" w14:textId="77777777" w:rsidR="00CE4218" w:rsidRDefault="00CE4218" w:rsidP="004551C1">
            <w:pPr>
              <w:rPr>
                <w:sz w:val="24"/>
                <w:szCs w:val="24"/>
                <w:lang w:val="id-ID"/>
              </w:rPr>
            </w:pPr>
          </w:p>
          <w:p w14:paraId="0852E0FE" w14:textId="77777777" w:rsidR="00CE4218" w:rsidRPr="00CA47A3" w:rsidRDefault="00CE4218" w:rsidP="004551C1">
            <w:pPr>
              <w:rPr>
                <w:i/>
                <w:iCs/>
                <w:sz w:val="24"/>
                <w:szCs w:val="24"/>
              </w:rPr>
            </w:pPr>
            <w:r w:rsidRPr="00CA47A3">
              <w:rPr>
                <w:i/>
                <w:iCs/>
                <w:sz w:val="24"/>
                <w:szCs w:val="24"/>
                <w:lang w:val="id-ID"/>
              </w:rPr>
              <w:t xml:space="preserve">Able to design software application correctly </w:t>
            </w:r>
            <w:r w:rsidRPr="00CA47A3">
              <w:rPr>
                <w:i/>
                <w:iCs/>
                <w:color w:val="202124"/>
                <w:sz w:val="24"/>
                <w:szCs w:val="24"/>
                <w:lang w:val="en"/>
              </w:rPr>
              <w:t xml:space="preserve">and </w:t>
            </w:r>
            <w:r w:rsidRPr="00CA47A3">
              <w:rPr>
                <w:i/>
                <w:iCs/>
                <w:color w:val="202124"/>
                <w:sz w:val="24"/>
                <w:szCs w:val="24"/>
                <w:lang w:val="id-ID"/>
              </w:rPr>
              <w:t>8</w:t>
            </w:r>
            <w:r w:rsidRPr="00CA47A3">
              <w:rPr>
                <w:i/>
                <w:iCs/>
                <w:color w:val="202124"/>
                <w:sz w:val="24"/>
                <w:szCs w:val="24"/>
                <w:lang w:val="en"/>
              </w:rPr>
              <w:t>5% accurate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E2C23" w14:textId="77777777" w:rsidR="00CE4218" w:rsidRPr="004551C1" w:rsidRDefault="00CE4218" w:rsidP="004551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Mampu melakukan design software application </w:t>
            </w:r>
            <w:r>
              <w:rPr>
                <w:sz w:val="24"/>
                <w:szCs w:val="24"/>
              </w:rPr>
              <w:lastRenderedPageBreak/>
              <w:t>dengan benar dan 75% akurat</w:t>
            </w:r>
          </w:p>
          <w:p w14:paraId="5F403FF0" w14:textId="77777777" w:rsidR="00CE4218" w:rsidRDefault="00CE4218" w:rsidP="004551C1">
            <w:pPr>
              <w:rPr>
                <w:sz w:val="24"/>
                <w:szCs w:val="24"/>
                <w:lang w:val="id-ID"/>
              </w:rPr>
            </w:pPr>
          </w:p>
          <w:p w14:paraId="3EE1B287" w14:textId="77777777" w:rsidR="00CE4218" w:rsidRPr="00CA47A3" w:rsidRDefault="00CE4218" w:rsidP="004551C1">
            <w:pPr>
              <w:rPr>
                <w:i/>
                <w:iCs/>
                <w:sz w:val="24"/>
                <w:szCs w:val="24"/>
              </w:rPr>
            </w:pPr>
            <w:r w:rsidRPr="00CA47A3">
              <w:rPr>
                <w:i/>
                <w:iCs/>
                <w:sz w:val="24"/>
                <w:szCs w:val="24"/>
                <w:lang w:val="id-ID"/>
              </w:rPr>
              <w:t xml:space="preserve">Able to design software application correctly </w:t>
            </w:r>
            <w:r w:rsidRPr="00CA47A3">
              <w:rPr>
                <w:i/>
                <w:iCs/>
                <w:color w:val="202124"/>
                <w:sz w:val="24"/>
                <w:szCs w:val="24"/>
                <w:lang w:val="en"/>
              </w:rPr>
              <w:t xml:space="preserve">and </w:t>
            </w:r>
            <w:r w:rsidRPr="00CA47A3">
              <w:rPr>
                <w:i/>
                <w:iCs/>
                <w:color w:val="202124"/>
                <w:sz w:val="24"/>
                <w:szCs w:val="24"/>
                <w:lang w:val="id-ID"/>
              </w:rPr>
              <w:t>7</w:t>
            </w:r>
            <w:r w:rsidRPr="00CA47A3">
              <w:rPr>
                <w:i/>
                <w:iCs/>
                <w:color w:val="202124"/>
                <w:sz w:val="24"/>
                <w:szCs w:val="24"/>
                <w:lang w:val="en"/>
              </w:rPr>
              <w:t>5% accurate</w:t>
            </w:r>
          </w:p>
        </w:tc>
        <w:tc>
          <w:tcPr>
            <w:tcW w:w="212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AC4CC" w14:textId="77777777" w:rsidR="00CE4218" w:rsidRPr="004551C1" w:rsidRDefault="00CE4218" w:rsidP="004551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Mampu melakukan design software application dengan benar dan 65% </w:t>
            </w:r>
            <w:r>
              <w:rPr>
                <w:sz w:val="24"/>
                <w:szCs w:val="24"/>
              </w:rPr>
              <w:lastRenderedPageBreak/>
              <w:t>akurat</w:t>
            </w:r>
          </w:p>
          <w:p w14:paraId="2DACCB8F" w14:textId="77777777" w:rsidR="00CE4218" w:rsidRDefault="00CE4218" w:rsidP="004551C1">
            <w:pPr>
              <w:rPr>
                <w:sz w:val="24"/>
                <w:szCs w:val="24"/>
                <w:lang w:val="id-ID"/>
              </w:rPr>
            </w:pPr>
          </w:p>
          <w:p w14:paraId="5909F3C1" w14:textId="77777777" w:rsidR="00CE4218" w:rsidRPr="00CA47A3" w:rsidRDefault="00CE4218" w:rsidP="004551C1">
            <w:pPr>
              <w:rPr>
                <w:i/>
                <w:iCs/>
                <w:sz w:val="24"/>
                <w:szCs w:val="24"/>
              </w:rPr>
            </w:pPr>
            <w:r w:rsidRPr="00CA47A3">
              <w:rPr>
                <w:i/>
                <w:iCs/>
                <w:sz w:val="24"/>
                <w:szCs w:val="24"/>
                <w:lang w:val="id-ID"/>
              </w:rPr>
              <w:t xml:space="preserve">Able to design software application correctly </w:t>
            </w:r>
            <w:r w:rsidRPr="00CA47A3">
              <w:rPr>
                <w:i/>
                <w:iCs/>
                <w:color w:val="202124"/>
                <w:sz w:val="24"/>
                <w:szCs w:val="24"/>
                <w:lang w:val="en"/>
              </w:rPr>
              <w:t>and 65% accurate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925E7" w14:textId="77777777" w:rsidR="00CE4218" w:rsidRPr="004551C1" w:rsidRDefault="00CE4218" w:rsidP="004551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Mampu melakukan design software application </w:t>
            </w:r>
            <w:r>
              <w:rPr>
                <w:sz w:val="24"/>
                <w:szCs w:val="24"/>
              </w:rPr>
              <w:lastRenderedPageBreak/>
              <w:t>dengan benar dan kurang dari 65% akurat</w:t>
            </w:r>
          </w:p>
          <w:p w14:paraId="3E8FF33F" w14:textId="77777777" w:rsidR="00CE4218" w:rsidRDefault="00CE4218" w:rsidP="004551C1">
            <w:pPr>
              <w:rPr>
                <w:sz w:val="24"/>
                <w:szCs w:val="24"/>
                <w:lang w:val="id-ID"/>
              </w:rPr>
            </w:pPr>
          </w:p>
          <w:p w14:paraId="33739A1E" w14:textId="77777777" w:rsidR="00CE4218" w:rsidRPr="00CA47A3" w:rsidRDefault="00CE4218" w:rsidP="004551C1">
            <w:pPr>
              <w:rPr>
                <w:i/>
                <w:iCs/>
                <w:sz w:val="24"/>
                <w:szCs w:val="24"/>
              </w:rPr>
            </w:pPr>
            <w:r w:rsidRPr="00CA47A3">
              <w:rPr>
                <w:i/>
                <w:iCs/>
                <w:sz w:val="24"/>
                <w:szCs w:val="24"/>
                <w:lang w:val="id-ID"/>
              </w:rPr>
              <w:t xml:space="preserve">Able to design software application correctly </w:t>
            </w:r>
            <w:r w:rsidRPr="00CA47A3">
              <w:rPr>
                <w:i/>
                <w:iCs/>
                <w:color w:val="202124"/>
                <w:sz w:val="24"/>
                <w:szCs w:val="24"/>
                <w:lang w:val="en"/>
              </w:rPr>
              <w:t xml:space="preserve">and </w:t>
            </w:r>
            <w:r w:rsidRPr="00CA47A3">
              <w:rPr>
                <w:i/>
                <w:iCs/>
                <w:color w:val="202124"/>
                <w:sz w:val="24"/>
                <w:szCs w:val="24"/>
                <w:lang w:val="id-ID"/>
              </w:rPr>
              <w:t xml:space="preserve">less than </w:t>
            </w:r>
            <w:r w:rsidRPr="00CA47A3">
              <w:rPr>
                <w:i/>
                <w:iCs/>
                <w:color w:val="202124"/>
                <w:sz w:val="24"/>
                <w:szCs w:val="24"/>
                <w:lang w:val="en"/>
              </w:rPr>
              <w:t>65% accurate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C4FC1" w14:textId="77777777" w:rsidR="00CE4218" w:rsidRDefault="00CE4218" w:rsidP="00C36CE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C9DAB" w14:textId="77777777" w:rsidR="00CE4218" w:rsidRDefault="00CE4218" w:rsidP="00C36CEC">
            <w:pPr>
              <w:rPr>
                <w:color w:val="000000"/>
                <w:sz w:val="24"/>
                <w:szCs w:val="24"/>
              </w:rPr>
            </w:pPr>
          </w:p>
        </w:tc>
      </w:tr>
      <w:tr w:rsidR="00CE4218" w14:paraId="0505D3E0" w14:textId="77777777" w:rsidTr="00CE4218">
        <w:tblPrEx>
          <w:tblCellMar>
            <w:top w:w="0" w:type="dxa"/>
            <w:bottom w:w="0" w:type="dxa"/>
          </w:tblCellMar>
        </w:tblPrEx>
        <w:trPr>
          <w:trHeight w:val="1255"/>
        </w:trPr>
        <w:tc>
          <w:tcPr>
            <w:tcW w:w="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136C0" w14:textId="77777777" w:rsidR="00CE4218" w:rsidRDefault="00CE4218" w:rsidP="00C36CE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259D" w14:textId="77777777" w:rsidR="00CE4218" w:rsidRDefault="000174F6" w:rsidP="008A0977">
            <w:pPr>
              <w:rPr>
                <w:color w:val="000000"/>
                <w:sz w:val="24"/>
                <w:szCs w:val="24"/>
                <w:lang w:val="id-ID"/>
              </w:rPr>
            </w:pPr>
            <w:r>
              <w:rPr>
                <w:color w:val="000000"/>
                <w:sz w:val="24"/>
                <w:szCs w:val="24"/>
              </w:rPr>
              <w:t xml:space="preserve">LO 5 - </w:t>
            </w:r>
            <w:r w:rsidR="005902A0">
              <w:rPr>
                <w:color w:val="000000"/>
                <w:sz w:val="24"/>
                <w:szCs w:val="24"/>
              </w:rPr>
              <w:t>L</w:t>
            </w:r>
            <w:r>
              <w:rPr>
                <w:color w:val="000000"/>
                <w:sz w:val="24"/>
                <w:szCs w:val="24"/>
              </w:rPr>
              <w:t>O</w:t>
            </w:r>
            <w:r w:rsidR="005902A0">
              <w:rPr>
                <w:color w:val="000000"/>
                <w:sz w:val="24"/>
                <w:szCs w:val="24"/>
              </w:rPr>
              <w:t>bj 6.2 – SO 6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5C4E9" w14:textId="77777777" w:rsidR="00176E43" w:rsidRDefault="00176E43" w:rsidP="008A097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Kemampuan untuk membuat laporan </w:t>
            </w:r>
          </w:p>
          <w:p w14:paraId="40E0066C" w14:textId="77777777" w:rsidR="00176E43" w:rsidRDefault="00176E43" w:rsidP="008A0977">
            <w:pPr>
              <w:rPr>
                <w:color w:val="000000"/>
                <w:sz w:val="24"/>
                <w:szCs w:val="24"/>
              </w:rPr>
            </w:pPr>
          </w:p>
          <w:p w14:paraId="6D6326A9" w14:textId="77777777" w:rsidR="00CE4218" w:rsidRPr="00176E43" w:rsidRDefault="00CE4218" w:rsidP="008A0977">
            <w:pPr>
              <w:rPr>
                <w:i/>
                <w:iCs/>
                <w:color w:val="000000"/>
                <w:sz w:val="24"/>
                <w:szCs w:val="24"/>
              </w:rPr>
            </w:pPr>
            <w:r w:rsidRPr="00176E43">
              <w:rPr>
                <w:i/>
                <w:iCs/>
                <w:color w:val="000000"/>
                <w:sz w:val="24"/>
                <w:szCs w:val="24"/>
                <w:lang w:val="id-ID"/>
              </w:rPr>
              <w:t>Ability to create a report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F21E6" w14:textId="77777777" w:rsidR="00CE4218" w:rsidRDefault="00B431B6" w:rsidP="00C36CEC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id-ID"/>
              </w:rPr>
              <w:t>3</w:t>
            </w:r>
            <w:r w:rsidR="001C0A97">
              <w:rPr>
                <w:b/>
                <w:bCs/>
                <w:color w:val="000000"/>
                <w:sz w:val="24"/>
                <w:szCs w:val="24"/>
                <w:lang w:val="id-ID"/>
              </w:rPr>
              <w:t>0</w:t>
            </w:r>
            <w:r w:rsidR="00CE4218">
              <w:rPr>
                <w:b/>
                <w:bCs/>
                <w:color w:val="000000"/>
                <w:sz w:val="24"/>
                <w:szCs w:val="24"/>
                <w:lang w:val="id-ID"/>
              </w:rPr>
              <w:t>%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43BD0" w14:textId="77777777" w:rsidR="00CE4218" w:rsidRDefault="00CE4218" w:rsidP="00B42F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Mampu membuat laporan </w:t>
            </w:r>
            <w:r w:rsidR="00E73B20">
              <w:rPr>
                <w:sz w:val="24"/>
                <w:szCs w:val="24"/>
              </w:rPr>
              <w:t xml:space="preserve">yang terstruktur dan </w:t>
            </w:r>
            <w:r>
              <w:rPr>
                <w:sz w:val="24"/>
                <w:szCs w:val="24"/>
              </w:rPr>
              <w:t xml:space="preserve">mudah di pahami </w:t>
            </w:r>
          </w:p>
          <w:p w14:paraId="72876A6F" w14:textId="77777777" w:rsidR="00CE4218" w:rsidRPr="00CA47A3" w:rsidRDefault="00CE4218" w:rsidP="00B42FC7">
            <w:pPr>
              <w:rPr>
                <w:sz w:val="24"/>
                <w:szCs w:val="24"/>
              </w:rPr>
            </w:pPr>
          </w:p>
          <w:p w14:paraId="500B164A" w14:textId="77777777" w:rsidR="00CE4218" w:rsidRPr="00794934" w:rsidRDefault="00CE4218" w:rsidP="00B42FC7">
            <w:pPr>
              <w:rPr>
                <w:i/>
                <w:iCs/>
                <w:sz w:val="24"/>
                <w:szCs w:val="24"/>
              </w:rPr>
            </w:pPr>
            <w:r w:rsidRPr="00794934">
              <w:rPr>
                <w:i/>
                <w:iCs/>
                <w:sz w:val="24"/>
                <w:szCs w:val="24"/>
                <w:lang w:val="id-ID"/>
              </w:rPr>
              <w:t xml:space="preserve">Able to create a </w:t>
            </w:r>
            <w:r w:rsidR="00E73B20">
              <w:rPr>
                <w:i/>
                <w:iCs/>
                <w:sz w:val="24"/>
                <w:szCs w:val="24"/>
                <w:lang w:val="id-ID"/>
              </w:rPr>
              <w:t xml:space="preserve">structured </w:t>
            </w:r>
            <w:r w:rsidRPr="00794934">
              <w:rPr>
                <w:i/>
                <w:iCs/>
                <w:sz w:val="24"/>
                <w:szCs w:val="24"/>
                <w:lang w:val="id-ID"/>
              </w:rPr>
              <w:t xml:space="preserve">report and easy to understand 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2F95C" w14:textId="77777777" w:rsidR="00CE4218" w:rsidRDefault="00CE4218" w:rsidP="00B42F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Mampu membuat laporan yang menjelaskan aplikasi tetapi sulit dipahami</w:t>
            </w:r>
          </w:p>
          <w:p w14:paraId="74052E83" w14:textId="77777777" w:rsidR="00CE4218" w:rsidRPr="00CA47A3" w:rsidRDefault="00CE4218" w:rsidP="00B42FC7">
            <w:pPr>
              <w:rPr>
                <w:sz w:val="24"/>
                <w:szCs w:val="24"/>
              </w:rPr>
            </w:pPr>
          </w:p>
          <w:p w14:paraId="05D64D9B" w14:textId="77777777" w:rsidR="00CE4218" w:rsidRPr="00794934" w:rsidRDefault="00CE4218" w:rsidP="00B42FC7">
            <w:pPr>
              <w:rPr>
                <w:i/>
                <w:iCs/>
                <w:sz w:val="24"/>
                <w:szCs w:val="24"/>
              </w:rPr>
            </w:pPr>
            <w:r w:rsidRPr="00794934">
              <w:rPr>
                <w:i/>
                <w:iCs/>
                <w:sz w:val="24"/>
                <w:szCs w:val="24"/>
                <w:lang w:val="id-ID"/>
              </w:rPr>
              <w:t>Able to create a report that explain the application but still complicated to understand</w:t>
            </w:r>
          </w:p>
        </w:tc>
        <w:tc>
          <w:tcPr>
            <w:tcW w:w="2126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BEA16" w14:textId="77777777" w:rsidR="00CE4218" w:rsidRDefault="00CE4218" w:rsidP="00B42F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Mampu membuat laporan tetapi tidak mampu menjelaskan aplikasi secara tepat</w:t>
            </w:r>
          </w:p>
          <w:p w14:paraId="0BFFF901" w14:textId="77777777" w:rsidR="00CE4218" w:rsidRPr="00B42FC7" w:rsidRDefault="00CE4218" w:rsidP="00B42FC7">
            <w:pPr>
              <w:rPr>
                <w:sz w:val="24"/>
                <w:szCs w:val="24"/>
              </w:rPr>
            </w:pPr>
          </w:p>
          <w:p w14:paraId="760058E0" w14:textId="77777777" w:rsidR="00CE4218" w:rsidRPr="00794934" w:rsidRDefault="00CE4218" w:rsidP="00B42FC7">
            <w:pPr>
              <w:rPr>
                <w:i/>
                <w:iCs/>
                <w:sz w:val="24"/>
                <w:szCs w:val="24"/>
              </w:rPr>
            </w:pPr>
            <w:r w:rsidRPr="00794934">
              <w:rPr>
                <w:i/>
                <w:iCs/>
                <w:sz w:val="24"/>
                <w:szCs w:val="24"/>
                <w:lang w:val="id-ID"/>
              </w:rPr>
              <w:t>Able to create a report but does not explain the application clearly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E8E74" w14:textId="77777777" w:rsidR="00CE4218" w:rsidRDefault="00CE4218" w:rsidP="00B42F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Tidak mampu membuat laporan yang baik</w:t>
            </w:r>
          </w:p>
          <w:p w14:paraId="748B9C07" w14:textId="77777777" w:rsidR="00CE4218" w:rsidRPr="00B42FC7" w:rsidRDefault="00CE4218" w:rsidP="00B42F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2AEDB8F9" w14:textId="77777777" w:rsidR="00CE4218" w:rsidRPr="00794934" w:rsidRDefault="00CE4218" w:rsidP="00B42FC7">
            <w:pPr>
              <w:rPr>
                <w:i/>
                <w:iCs/>
                <w:sz w:val="24"/>
                <w:szCs w:val="24"/>
              </w:rPr>
            </w:pPr>
            <w:r w:rsidRPr="00794934">
              <w:rPr>
                <w:i/>
                <w:iCs/>
                <w:sz w:val="24"/>
                <w:szCs w:val="24"/>
              </w:rPr>
              <w:t>Unable</w:t>
            </w:r>
            <w:r w:rsidRPr="00794934">
              <w:rPr>
                <w:i/>
                <w:iCs/>
                <w:sz w:val="24"/>
                <w:szCs w:val="24"/>
                <w:lang w:val="id-ID"/>
              </w:rPr>
              <w:t xml:space="preserve"> to create a report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DE8D1" w14:textId="77777777" w:rsidR="00CE4218" w:rsidRDefault="00CE4218" w:rsidP="00C36CEC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99B40" w14:textId="77777777" w:rsidR="00CE4218" w:rsidRDefault="00CE4218" w:rsidP="00C36CEC">
            <w:pPr>
              <w:rPr>
                <w:color w:val="000000"/>
                <w:sz w:val="24"/>
                <w:szCs w:val="24"/>
              </w:rPr>
            </w:pPr>
          </w:p>
        </w:tc>
      </w:tr>
      <w:tr w:rsidR="00CE4218" w14:paraId="4CD6C49A" w14:textId="77777777" w:rsidTr="00CE4218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DE1E3" w14:textId="77777777" w:rsidR="00CE4218" w:rsidRDefault="00CE4218">
            <w:pPr>
              <w:jc w:val="center"/>
            </w:pPr>
            <w:r>
              <w:rPr>
                <w:color w:val="000000"/>
                <w:sz w:val="24"/>
                <w:szCs w:val="24"/>
                <w:lang w:val="it-IT"/>
              </w:rPr>
              <w:t> 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8D12" w14:textId="77777777" w:rsidR="00CE4218" w:rsidRDefault="00CE4218">
            <w:pPr>
              <w:rPr>
                <w:b/>
                <w:bCs/>
                <w:color w:val="000000"/>
                <w:sz w:val="24"/>
                <w:szCs w:val="24"/>
                <w:lang w:val="it-IT"/>
              </w:rPr>
            </w:pPr>
          </w:p>
        </w:tc>
        <w:tc>
          <w:tcPr>
            <w:tcW w:w="12332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3A995" w14:textId="77777777" w:rsidR="00CE4218" w:rsidRDefault="00CE4218">
            <w:r>
              <w:rPr>
                <w:b/>
                <w:bCs/>
                <w:color w:val="000000"/>
                <w:sz w:val="24"/>
                <w:szCs w:val="24"/>
                <w:lang w:val="it-IT"/>
              </w:rPr>
              <w:t>Total Score:</w:t>
            </w:r>
            <w:r>
              <w:rPr>
                <w:color w:val="000000"/>
                <w:sz w:val="24"/>
                <w:szCs w:val="24"/>
                <w:lang w:val="it-IT"/>
              </w:rPr>
              <w:t xml:space="preserve">   ∑(Score x Weight)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D7BE5" w14:textId="77777777" w:rsidR="00CE4218" w:rsidRDefault="00CE4218">
            <w:pPr>
              <w:jc w:val="center"/>
            </w:pPr>
            <w:r>
              <w:rPr>
                <w:color w:val="000000"/>
                <w:sz w:val="24"/>
                <w:szCs w:val="24"/>
                <w:lang w:val="it-IT"/>
              </w:rPr>
              <w:t> </w:t>
            </w:r>
          </w:p>
        </w:tc>
      </w:tr>
    </w:tbl>
    <w:p w14:paraId="66411B90" w14:textId="77777777" w:rsidR="009E1469" w:rsidRDefault="009E1469">
      <w:pPr>
        <w:autoSpaceDE w:val="0"/>
        <w:rPr>
          <w:rFonts w:eastAsia="Calibri"/>
          <w:color w:val="000000"/>
          <w:sz w:val="24"/>
          <w:szCs w:val="24"/>
        </w:rPr>
      </w:pPr>
    </w:p>
    <w:p w14:paraId="6ACB586C" w14:textId="77777777" w:rsidR="009E1469" w:rsidRDefault="00000000">
      <w:pPr>
        <w:rPr>
          <w:sz w:val="24"/>
          <w:szCs w:val="24"/>
        </w:rPr>
      </w:pPr>
      <w:r>
        <w:rPr>
          <w:sz w:val="24"/>
          <w:szCs w:val="24"/>
        </w:rPr>
        <w:t>Remarks:</w:t>
      </w:r>
    </w:p>
    <w:p w14:paraId="160C23C5" w14:textId="77777777" w:rsidR="009E1469" w:rsidRDefault="009E1469">
      <w:pPr>
        <w:pBdr>
          <w:bottom w:val="single" w:sz="6" w:space="1" w:color="000000"/>
        </w:pBdr>
        <w:rPr>
          <w:sz w:val="24"/>
          <w:szCs w:val="24"/>
        </w:rPr>
      </w:pPr>
    </w:p>
    <w:p w14:paraId="6AC4EBD8" w14:textId="77777777" w:rsidR="009E1469" w:rsidRDefault="009E1469">
      <w:pPr>
        <w:pBdr>
          <w:bottom w:val="single" w:sz="6" w:space="1" w:color="000000"/>
        </w:pBdr>
        <w:rPr>
          <w:sz w:val="24"/>
          <w:szCs w:val="24"/>
        </w:rPr>
      </w:pPr>
    </w:p>
    <w:p w14:paraId="1F98AEEA" w14:textId="77777777" w:rsidR="009E1469" w:rsidRDefault="009E1469">
      <w:pPr>
        <w:pBdr>
          <w:bottom w:val="single" w:sz="6" w:space="1" w:color="000000"/>
        </w:pBdr>
        <w:rPr>
          <w:sz w:val="24"/>
          <w:szCs w:val="24"/>
        </w:rPr>
      </w:pPr>
    </w:p>
    <w:p w14:paraId="3F7AFAC9" w14:textId="77777777" w:rsidR="009E1469" w:rsidRDefault="009E1469">
      <w:pPr>
        <w:pBdr>
          <w:bottom w:val="single" w:sz="6" w:space="1" w:color="000000"/>
        </w:pBdr>
        <w:rPr>
          <w:sz w:val="24"/>
          <w:szCs w:val="24"/>
        </w:rPr>
      </w:pPr>
    </w:p>
    <w:p w14:paraId="6BF3B833" w14:textId="77777777" w:rsidR="009E1469" w:rsidRDefault="009E1469">
      <w:pPr>
        <w:autoSpaceDE w:val="0"/>
        <w:rPr>
          <w:rFonts w:eastAsia="Calibri"/>
          <w:color w:val="000000"/>
          <w:sz w:val="24"/>
          <w:szCs w:val="24"/>
        </w:rPr>
      </w:pPr>
    </w:p>
    <w:p w14:paraId="7FEE6BCB" w14:textId="77777777" w:rsidR="009E1469" w:rsidRDefault="009E1469">
      <w:pPr>
        <w:rPr>
          <w:rFonts w:eastAsia="Calibri"/>
          <w:sz w:val="24"/>
          <w:szCs w:val="24"/>
        </w:rPr>
      </w:pPr>
    </w:p>
    <w:p w14:paraId="78AA40E8" w14:textId="77777777" w:rsidR="009E1469" w:rsidRDefault="009E1469">
      <w:pPr>
        <w:rPr>
          <w:rFonts w:eastAsia="Calibri"/>
          <w:sz w:val="24"/>
          <w:szCs w:val="24"/>
        </w:rPr>
      </w:pPr>
    </w:p>
    <w:p w14:paraId="3688EF5B" w14:textId="77777777" w:rsidR="009E1469" w:rsidRDefault="009E1469">
      <w:pPr>
        <w:rPr>
          <w:rFonts w:eastAsia="Calibri"/>
          <w:sz w:val="24"/>
          <w:szCs w:val="24"/>
        </w:rPr>
      </w:pPr>
    </w:p>
    <w:p w14:paraId="3E533F44" w14:textId="77777777" w:rsidR="00B4701A" w:rsidRDefault="00B4701A" w:rsidP="00B4701A">
      <w:pPr>
        <w:tabs>
          <w:tab w:val="left" w:pos="0"/>
        </w:tabs>
        <w:spacing w:after="20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ASSESSMENT METHOD</w:t>
      </w:r>
    </w:p>
    <w:p w14:paraId="1AAED8F1" w14:textId="77777777" w:rsidR="00B4701A" w:rsidRDefault="00B4701A" w:rsidP="00B4701A">
      <w:pPr>
        <w:tabs>
          <w:tab w:val="left" w:pos="0"/>
        </w:tabs>
        <w:spacing w:after="200" w:line="276" w:lineRule="auto"/>
        <w:rPr>
          <w:b/>
          <w:bCs/>
          <w:sz w:val="24"/>
          <w:szCs w:val="24"/>
        </w:rPr>
      </w:pPr>
      <w:r>
        <w:rPr>
          <w:b/>
          <w:sz w:val="24"/>
          <w:szCs w:val="24"/>
          <w:lang w:val="id-ID"/>
        </w:rPr>
        <w:t>Project</w:t>
      </w:r>
    </w:p>
    <w:p w14:paraId="40C542BC" w14:textId="77777777" w:rsidR="00B4701A" w:rsidRDefault="00B4701A" w:rsidP="00B4701A">
      <w:pPr>
        <w:spacing w:line="36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Instructions</w:t>
      </w:r>
    </w:p>
    <w:p w14:paraId="6A9DEE13" w14:textId="77777777" w:rsidR="00231D6D" w:rsidRDefault="00B4701A" w:rsidP="00231D6D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 xml:space="preserve">Students </w:t>
      </w:r>
      <w:r>
        <w:rPr>
          <w:color w:val="202124"/>
          <w:sz w:val="24"/>
          <w:szCs w:val="24"/>
          <w:lang w:val="id-ID"/>
        </w:rPr>
        <w:t>form</w:t>
      </w:r>
      <w:r>
        <w:rPr>
          <w:sz w:val="24"/>
          <w:szCs w:val="24"/>
        </w:rPr>
        <w:t xml:space="preserve"> a group consisting</w:t>
      </w:r>
      <w:r>
        <w:rPr>
          <w:color w:val="202124"/>
          <w:sz w:val="24"/>
          <w:szCs w:val="24"/>
          <w:lang w:val="en"/>
        </w:rPr>
        <w:t xml:space="preserve"> 3</w:t>
      </w:r>
      <w:r w:rsidR="00D71EA9">
        <w:rPr>
          <w:color w:val="202124"/>
          <w:sz w:val="24"/>
          <w:szCs w:val="24"/>
          <w:lang w:val="en"/>
        </w:rPr>
        <w:t>-5</w:t>
      </w:r>
      <w:r>
        <w:rPr>
          <w:color w:val="202124"/>
          <w:sz w:val="24"/>
          <w:szCs w:val="24"/>
          <w:lang w:val="en"/>
        </w:rPr>
        <w:t xml:space="preserve"> people</w:t>
      </w:r>
      <w:r w:rsidR="00E73B20">
        <w:rPr>
          <w:color w:val="202124"/>
          <w:sz w:val="24"/>
          <w:szCs w:val="24"/>
          <w:lang w:val="en"/>
        </w:rPr>
        <w:t>.</w:t>
      </w:r>
    </w:p>
    <w:p w14:paraId="47C34F8E" w14:textId="77777777" w:rsidR="00231D6D" w:rsidRDefault="00B92EE5" w:rsidP="00B92EE5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color w:val="202124"/>
          <w:sz w:val="24"/>
          <w:szCs w:val="24"/>
          <w:lang w:val="en"/>
        </w:rPr>
      </w:pPr>
      <w:r>
        <w:rPr>
          <w:b/>
          <w:bCs/>
          <w:sz w:val="24"/>
          <w:szCs w:val="24"/>
        </w:rPr>
        <w:t>[</w:t>
      </w:r>
      <w:r w:rsidRPr="00231D6D">
        <w:rPr>
          <w:b/>
          <w:bCs/>
          <w:sz w:val="24"/>
          <w:szCs w:val="24"/>
        </w:rPr>
        <w:t>Assessment criteria 3</w:t>
      </w:r>
      <w:r>
        <w:rPr>
          <w:b/>
          <w:bCs/>
          <w:sz w:val="24"/>
          <w:szCs w:val="24"/>
        </w:rPr>
        <w:t xml:space="preserve">] </w:t>
      </w:r>
      <w:r>
        <w:rPr>
          <w:sz w:val="24"/>
          <w:szCs w:val="24"/>
        </w:rPr>
        <w:t xml:space="preserve">This year, we focused in 3 SDG topics: #3 Good Health and Well-being, #12 Responsible Consumption and Production, #13 Climate Action. For each topic, we give 5 problems </w:t>
      </w:r>
      <w:r w:rsidR="005C376E">
        <w:rPr>
          <w:sz w:val="24"/>
          <w:szCs w:val="24"/>
        </w:rPr>
        <w:t xml:space="preserve">in Indonesia </w:t>
      </w:r>
      <w:r>
        <w:rPr>
          <w:sz w:val="24"/>
          <w:szCs w:val="24"/>
        </w:rPr>
        <w:t xml:space="preserve">that can be choosen by </w:t>
      </w:r>
      <w:r w:rsidR="005C376E">
        <w:rPr>
          <w:sz w:val="24"/>
          <w:szCs w:val="24"/>
        </w:rPr>
        <w:t xml:space="preserve">each </w:t>
      </w:r>
      <w:r>
        <w:rPr>
          <w:sz w:val="24"/>
          <w:szCs w:val="24"/>
        </w:rPr>
        <w:t>student groups:</w:t>
      </w:r>
    </w:p>
    <w:p w14:paraId="2ACFCFB5" w14:textId="77777777" w:rsidR="00B92EE5" w:rsidRDefault="00B92EE5" w:rsidP="00B92EE5">
      <w:pPr>
        <w:pStyle w:val="ListParagraph"/>
        <w:numPr>
          <w:ilvl w:val="1"/>
          <w:numId w:val="1"/>
        </w:numPr>
        <w:spacing w:line="360" w:lineRule="auto"/>
        <w:ind w:left="1134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 xml:space="preserve">Good Health and Well-being </w:t>
      </w:r>
    </w:p>
    <w:p w14:paraId="0160136C" w14:textId="77777777" w:rsidR="00B92EE5" w:rsidRDefault="00B92EE5" w:rsidP="00B92EE5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Tubercolosis (TB) detection delays</w:t>
      </w:r>
      <w:r w:rsidR="0030708D">
        <w:rPr>
          <w:color w:val="202124"/>
          <w:sz w:val="24"/>
          <w:szCs w:val="24"/>
          <w:lang w:val="en"/>
        </w:rPr>
        <w:t xml:space="preserve"> </w:t>
      </w:r>
    </w:p>
    <w:p w14:paraId="5DD5C058" w14:textId="77777777" w:rsidR="00B92EE5" w:rsidRDefault="00B92EE5" w:rsidP="00B92EE5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Maternal mortality in rural areas</w:t>
      </w:r>
      <w:r w:rsidR="0030708D">
        <w:rPr>
          <w:color w:val="202124"/>
          <w:sz w:val="24"/>
          <w:szCs w:val="24"/>
          <w:lang w:val="en"/>
        </w:rPr>
        <w:t xml:space="preserve"> </w:t>
      </w:r>
    </w:p>
    <w:p w14:paraId="6C40CCF4" w14:textId="77777777" w:rsidR="00B92EE5" w:rsidRDefault="00B92EE5" w:rsidP="00B92EE5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Malnutrition monitoring in children</w:t>
      </w:r>
      <w:r w:rsidR="0030708D">
        <w:rPr>
          <w:color w:val="202124"/>
          <w:sz w:val="24"/>
          <w:szCs w:val="24"/>
          <w:lang w:val="en"/>
        </w:rPr>
        <w:t xml:space="preserve"> </w:t>
      </w:r>
    </w:p>
    <w:p w14:paraId="0D03A1E8" w14:textId="77777777" w:rsidR="00B92EE5" w:rsidRDefault="00651CC9" w:rsidP="00B92EE5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Center h</w:t>
      </w:r>
      <w:r w:rsidR="00B92EE5">
        <w:rPr>
          <w:color w:val="202124"/>
          <w:sz w:val="24"/>
          <w:szCs w:val="24"/>
          <w:lang w:val="en"/>
        </w:rPr>
        <w:t>ospital overcrowding &amp; referral inefficiency</w:t>
      </w:r>
      <w:r>
        <w:rPr>
          <w:color w:val="202124"/>
          <w:sz w:val="24"/>
          <w:szCs w:val="24"/>
          <w:lang w:val="en"/>
        </w:rPr>
        <w:t xml:space="preserve"> to small clinics</w:t>
      </w:r>
      <w:r w:rsidR="0030708D">
        <w:rPr>
          <w:color w:val="202124"/>
          <w:sz w:val="24"/>
          <w:szCs w:val="24"/>
          <w:lang w:val="en"/>
        </w:rPr>
        <w:t xml:space="preserve"> </w:t>
      </w:r>
    </w:p>
    <w:p w14:paraId="5F66FF18" w14:textId="77777777" w:rsidR="00B92EE5" w:rsidRDefault="00B92EE5" w:rsidP="00B92EE5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Fake medicine distribution</w:t>
      </w:r>
      <w:r w:rsidR="0030708D">
        <w:rPr>
          <w:color w:val="202124"/>
          <w:sz w:val="24"/>
          <w:szCs w:val="24"/>
          <w:lang w:val="en"/>
        </w:rPr>
        <w:t xml:space="preserve"> </w:t>
      </w:r>
    </w:p>
    <w:p w14:paraId="0D55364E" w14:textId="77777777" w:rsidR="00B92EE5" w:rsidRDefault="00B92EE5" w:rsidP="00B92EE5">
      <w:pPr>
        <w:pStyle w:val="ListParagraph"/>
        <w:numPr>
          <w:ilvl w:val="1"/>
          <w:numId w:val="1"/>
        </w:numPr>
        <w:spacing w:line="360" w:lineRule="auto"/>
        <w:ind w:left="1134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Responsible Consumption and Production</w:t>
      </w:r>
      <w:r w:rsidR="0030708D">
        <w:rPr>
          <w:color w:val="202124"/>
          <w:sz w:val="24"/>
          <w:szCs w:val="24"/>
          <w:lang w:val="en"/>
        </w:rPr>
        <w:t xml:space="preserve"> </w:t>
      </w:r>
    </w:p>
    <w:p w14:paraId="1911081C" w14:textId="77777777" w:rsidR="00B92EE5" w:rsidRDefault="00B92EE5" w:rsidP="005C376E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Food waste in urban supermarkets and markets</w:t>
      </w:r>
      <w:r w:rsidR="0030708D">
        <w:rPr>
          <w:color w:val="202124"/>
          <w:sz w:val="24"/>
          <w:szCs w:val="24"/>
          <w:lang w:val="en"/>
        </w:rPr>
        <w:t xml:space="preserve"> </w:t>
      </w:r>
    </w:p>
    <w:p w14:paraId="3D70CF5F" w14:textId="77777777" w:rsidR="00B92EE5" w:rsidRDefault="005C376E" w:rsidP="005C376E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Overproduction in fast fashion/textiles</w:t>
      </w:r>
    </w:p>
    <w:p w14:paraId="2BD04801" w14:textId="77777777" w:rsidR="005C376E" w:rsidRDefault="005C376E" w:rsidP="005C376E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Plastic waste mismanagement</w:t>
      </w:r>
    </w:p>
    <w:p w14:paraId="706715B1" w14:textId="77777777" w:rsidR="005C376E" w:rsidRDefault="005C376E" w:rsidP="005C376E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Palm oil mill byproducts</w:t>
      </w:r>
    </w:p>
    <w:p w14:paraId="3DB82482" w14:textId="77777777" w:rsidR="005C376E" w:rsidRDefault="005C376E" w:rsidP="005C376E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E-waste from electronics</w:t>
      </w:r>
    </w:p>
    <w:p w14:paraId="5C5D56C8" w14:textId="77777777" w:rsidR="00B92EE5" w:rsidRDefault="00B92EE5" w:rsidP="00B92EE5">
      <w:pPr>
        <w:pStyle w:val="ListParagraph"/>
        <w:numPr>
          <w:ilvl w:val="1"/>
          <w:numId w:val="1"/>
        </w:numPr>
        <w:spacing w:line="360" w:lineRule="auto"/>
        <w:ind w:left="1134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Climate Action</w:t>
      </w:r>
    </w:p>
    <w:p w14:paraId="03D72268" w14:textId="77777777" w:rsidR="005C376E" w:rsidRDefault="005C376E" w:rsidP="005C376E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Jakarta flooding from extreme rainfall + sea-level rise</w:t>
      </w:r>
    </w:p>
    <w:p w14:paraId="6F4FAAE6" w14:textId="77777777" w:rsidR="005C376E" w:rsidRDefault="005C376E" w:rsidP="005C376E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Forest and peatland fires in Sumatra and Kalimantan</w:t>
      </w:r>
    </w:p>
    <w:p w14:paraId="5E5C1F75" w14:textId="77777777" w:rsidR="005C376E" w:rsidRDefault="005C376E" w:rsidP="005C376E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Mangrove deforestation in coastal areas</w:t>
      </w:r>
    </w:p>
    <w:p w14:paraId="0F2FA68C" w14:textId="77777777" w:rsidR="005C376E" w:rsidRDefault="005C376E" w:rsidP="005C376E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Transportation emissions in major cities</w:t>
      </w:r>
    </w:p>
    <w:p w14:paraId="3214F093" w14:textId="77777777" w:rsidR="005C376E" w:rsidRPr="00B92EE5" w:rsidRDefault="005C376E" w:rsidP="005C376E">
      <w:pPr>
        <w:pStyle w:val="ListParagraph"/>
        <w:numPr>
          <w:ilvl w:val="2"/>
          <w:numId w:val="1"/>
        </w:numPr>
        <w:spacing w:line="360" w:lineRule="auto"/>
        <w:ind w:left="1701"/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Unpredictable crops yield due to climate change</w:t>
      </w:r>
    </w:p>
    <w:p w14:paraId="685DF537" w14:textId="77777777" w:rsidR="00231D6D" w:rsidRPr="005C376E" w:rsidRDefault="005C376E" w:rsidP="005C376E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color w:val="202124"/>
          <w:sz w:val="24"/>
          <w:szCs w:val="24"/>
          <w:lang w:val="en"/>
        </w:rPr>
      </w:pPr>
      <w:r w:rsidRPr="005C376E">
        <w:rPr>
          <w:b/>
          <w:bCs/>
          <w:sz w:val="24"/>
          <w:szCs w:val="24"/>
        </w:rPr>
        <w:lastRenderedPageBreak/>
        <w:t>[</w:t>
      </w:r>
      <w:r w:rsidRPr="00231D6D">
        <w:rPr>
          <w:b/>
          <w:bCs/>
          <w:sz w:val="24"/>
          <w:szCs w:val="24"/>
        </w:rPr>
        <w:t>Assessment criteria 3</w:t>
      </w:r>
      <w:r w:rsidRPr="005C376E"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 w:rsidR="00B4701A" w:rsidRPr="005C376E">
        <w:rPr>
          <w:sz w:val="24"/>
          <w:szCs w:val="24"/>
        </w:rPr>
        <w:t xml:space="preserve">Design solutions to problems using a </w:t>
      </w:r>
      <w:r w:rsidR="00BE7252" w:rsidRPr="005C376E">
        <w:rPr>
          <w:sz w:val="24"/>
          <w:szCs w:val="24"/>
        </w:rPr>
        <w:t>computational</w:t>
      </w:r>
      <w:r w:rsidR="00B4701A" w:rsidRPr="005C376E">
        <w:rPr>
          <w:sz w:val="24"/>
          <w:szCs w:val="24"/>
        </w:rPr>
        <w:t xml:space="preserve"> approach</w:t>
      </w:r>
      <w:r w:rsidR="00E73B20">
        <w:rPr>
          <w:sz w:val="24"/>
          <w:szCs w:val="24"/>
        </w:rPr>
        <w:t>.</w:t>
      </w:r>
    </w:p>
    <w:p w14:paraId="7795398F" w14:textId="77777777" w:rsidR="00B76EC4" w:rsidRPr="00C802E4" w:rsidRDefault="00E73B20" w:rsidP="00231D6D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b/>
          <w:bCs/>
          <w:i/>
          <w:iCs/>
          <w:color w:val="202124"/>
          <w:sz w:val="24"/>
          <w:szCs w:val="24"/>
          <w:lang w:val="en"/>
        </w:rPr>
      </w:pPr>
      <w:r>
        <w:rPr>
          <w:b/>
          <w:bCs/>
          <w:sz w:val="24"/>
          <w:szCs w:val="24"/>
        </w:rPr>
        <w:t>[</w:t>
      </w:r>
      <w:r w:rsidRPr="00231D6D">
        <w:rPr>
          <w:b/>
          <w:bCs/>
          <w:sz w:val="24"/>
          <w:szCs w:val="24"/>
        </w:rPr>
        <w:t>Assessment criteria 3</w:t>
      </w:r>
      <w:r>
        <w:rPr>
          <w:b/>
          <w:bCs/>
          <w:sz w:val="24"/>
          <w:szCs w:val="24"/>
        </w:rPr>
        <w:t xml:space="preserve">] </w:t>
      </w:r>
      <w:r w:rsidR="00B76EC4" w:rsidRPr="00231D6D">
        <w:rPr>
          <w:sz w:val="24"/>
          <w:szCs w:val="24"/>
        </w:rPr>
        <w:t>Apply the design into a real working application in a form of MVP (Minimum Viable Product)</w:t>
      </w:r>
      <w:r>
        <w:rPr>
          <w:sz w:val="24"/>
          <w:szCs w:val="24"/>
        </w:rPr>
        <w:t xml:space="preserve">. </w:t>
      </w:r>
      <w:r w:rsidRPr="00C802E4">
        <w:rPr>
          <w:i/>
          <w:iCs/>
          <w:sz w:val="24"/>
          <w:szCs w:val="24"/>
        </w:rPr>
        <w:t>You may use AI to help you code.</w:t>
      </w:r>
    </w:p>
    <w:p w14:paraId="32CE2972" w14:textId="77777777" w:rsidR="00231D6D" w:rsidRPr="00C802E4" w:rsidRDefault="00E73B20" w:rsidP="00231D6D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[</w:t>
      </w:r>
      <w:r w:rsidRPr="00231D6D">
        <w:rPr>
          <w:b/>
          <w:bCs/>
          <w:sz w:val="24"/>
          <w:szCs w:val="24"/>
        </w:rPr>
        <w:t>Assessment criteria 4</w:t>
      </w:r>
      <w:r>
        <w:rPr>
          <w:b/>
          <w:bCs/>
          <w:sz w:val="24"/>
          <w:szCs w:val="24"/>
        </w:rPr>
        <w:t xml:space="preserve">] </w:t>
      </w:r>
      <w:r w:rsidR="00B4701A">
        <w:rPr>
          <w:color w:val="202124"/>
          <w:sz w:val="24"/>
          <w:szCs w:val="24"/>
          <w:lang w:val="en"/>
        </w:rPr>
        <w:t>The project report is made using the PKM</w:t>
      </w:r>
      <w:r w:rsidR="00095F09">
        <w:rPr>
          <w:color w:val="202124"/>
          <w:sz w:val="24"/>
          <w:szCs w:val="24"/>
          <w:lang w:val="en"/>
        </w:rPr>
        <w:t>-</w:t>
      </w:r>
      <w:r w:rsidR="00954983">
        <w:rPr>
          <w:color w:val="202124"/>
          <w:sz w:val="24"/>
          <w:szCs w:val="24"/>
          <w:lang w:val="en"/>
        </w:rPr>
        <w:t>KC/PKM-RE</w:t>
      </w:r>
      <w:r w:rsidR="00B4701A">
        <w:rPr>
          <w:color w:val="202124"/>
          <w:sz w:val="24"/>
          <w:szCs w:val="24"/>
          <w:lang w:val="en"/>
        </w:rPr>
        <w:t xml:space="preserve"> proposal format</w:t>
      </w:r>
      <w:r>
        <w:rPr>
          <w:color w:val="202124"/>
          <w:sz w:val="24"/>
          <w:szCs w:val="24"/>
          <w:lang w:val="en"/>
        </w:rPr>
        <w:t xml:space="preserve"> </w:t>
      </w:r>
      <w:r w:rsidRPr="00C802E4">
        <w:rPr>
          <w:i/>
          <w:iCs/>
          <w:color w:val="202124"/>
          <w:sz w:val="24"/>
          <w:szCs w:val="24"/>
          <w:lang w:val="en"/>
        </w:rPr>
        <w:t>(or other formats as agreed with lecturer. Other formats should include background of problem, specific problem definition, proposed solution, results of solution, discussion and conclusion)</w:t>
      </w:r>
      <w:r w:rsidR="0030708D">
        <w:rPr>
          <w:i/>
          <w:iCs/>
          <w:color w:val="202124"/>
          <w:sz w:val="24"/>
          <w:szCs w:val="24"/>
          <w:lang w:val="en"/>
        </w:rPr>
        <w:t>.</w:t>
      </w:r>
    </w:p>
    <w:p w14:paraId="2A18D60E" w14:textId="77777777" w:rsidR="00231D6D" w:rsidRPr="00231D6D" w:rsidRDefault="00E73B20" w:rsidP="00231D6D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</w:t>
      </w:r>
      <w:r w:rsidRPr="00231D6D">
        <w:rPr>
          <w:b/>
          <w:bCs/>
          <w:sz w:val="24"/>
          <w:szCs w:val="24"/>
        </w:rPr>
        <w:t>Assessment criteria 2</w:t>
      </w:r>
      <w:r>
        <w:rPr>
          <w:b/>
          <w:bCs/>
          <w:sz w:val="24"/>
          <w:szCs w:val="24"/>
        </w:rPr>
        <w:t xml:space="preserve">] </w:t>
      </w:r>
      <w:r w:rsidR="00231D6D">
        <w:rPr>
          <w:color w:val="202124"/>
          <w:sz w:val="24"/>
          <w:szCs w:val="24"/>
          <w:lang w:val="en"/>
        </w:rPr>
        <w:t>Submit a form of contributorship for each group member</w:t>
      </w:r>
      <w:r w:rsidR="00231D6D" w:rsidRPr="00231D6D">
        <w:rPr>
          <w:sz w:val="24"/>
          <w:szCs w:val="24"/>
        </w:rPr>
        <w:t>.</w:t>
      </w:r>
      <w:r w:rsidR="00231D6D">
        <w:rPr>
          <w:sz w:val="24"/>
          <w:szCs w:val="24"/>
        </w:rPr>
        <w:t xml:space="preserve"> List out in detail about what kind of contributions do you make in the project development. This form of contributorship should be agreed by all group members</w:t>
      </w:r>
      <w:r w:rsidR="0030708D">
        <w:rPr>
          <w:sz w:val="24"/>
          <w:szCs w:val="24"/>
        </w:rPr>
        <w:t>.</w:t>
      </w:r>
    </w:p>
    <w:p w14:paraId="15D8902F" w14:textId="77777777" w:rsidR="00231D6D" w:rsidRPr="00231D6D" w:rsidRDefault="00E73B20" w:rsidP="00231D6D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</w:t>
      </w:r>
      <w:r w:rsidRPr="00231D6D">
        <w:rPr>
          <w:b/>
          <w:bCs/>
          <w:sz w:val="24"/>
          <w:szCs w:val="24"/>
        </w:rPr>
        <w:t>Assessment criteria 1</w:t>
      </w:r>
      <w:r>
        <w:rPr>
          <w:b/>
          <w:bCs/>
          <w:sz w:val="24"/>
          <w:szCs w:val="24"/>
        </w:rPr>
        <w:t xml:space="preserve">] </w:t>
      </w:r>
      <w:r w:rsidR="00231D6D">
        <w:rPr>
          <w:sz w:val="24"/>
          <w:szCs w:val="24"/>
        </w:rPr>
        <w:t>Present your project to the lecturer</w:t>
      </w:r>
    </w:p>
    <w:p w14:paraId="30201E49" w14:textId="77777777" w:rsidR="00B4701A" w:rsidRDefault="00B4701A" w:rsidP="00B4701A">
      <w:pPr>
        <w:spacing w:line="360" w:lineRule="auto"/>
        <w:rPr>
          <w:sz w:val="24"/>
          <w:szCs w:val="24"/>
        </w:rPr>
      </w:pPr>
    </w:p>
    <w:p w14:paraId="5B36ADBC" w14:textId="77777777" w:rsidR="00B4701A" w:rsidRDefault="00B4701A" w:rsidP="00B4701A">
      <w:pPr>
        <w:spacing w:line="36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Project Ou</w:t>
      </w:r>
      <w:r>
        <w:rPr>
          <w:sz w:val="24"/>
          <w:szCs w:val="24"/>
          <w:u w:val="single"/>
          <w:lang w:val="id-ID"/>
        </w:rPr>
        <w:t>t</w:t>
      </w:r>
      <w:r>
        <w:rPr>
          <w:sz w:val="24"/>
          <w:szCs w:val="24"/>
          <w:u w:val="single"/>
        </w:rPr>
        <w:t>put</w:t>
      </w:r>
    </w:p>
    <w:p w14:paraId="5BB3EF9E" w14:textId="77777777" w:rsidR="00231D6D" w:rsidRDefault="00231D6D" w:rsidP="00231D6D">
      <w:pPr>
        <w:pStyle w:val="ListParagraph"/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You are expected to submit the following items:</w:t>
      </w:r>
    </w:p>
    <w:p w14:paraId="20FC76F0" w14:textId="77777777" w:rsidR="00B4701A" w:rsidRDefault="00231D6D" w:rsidP="00231D6D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Source code of your application and the instruction manual.</w:t>
      </w:r>
    </w:p>
    <w:p w14:paraId="106B964E" w14:textId="77777777" w:rsidR="00231D6D" w:rsidRDefault="00231D6D" w:rsidP="00231D6D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Form of Contributorship.</w:t>
      </w:r>
    </w:p>
    <w:p w14:paraId="0A71DBE5" w14:textId="77777777" w:rsidR="00231D6D" w:rsidRDefault="009F3600" w:rsidP="00231D6D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Project Report using PKM proposal format</w:t>
      </w:r>
      <w:r w:rsidR="00E73B20">
        <w:rPr>
          <w:sz w:val="24"/>
          <w:szCs w:val="24"/>
        </w:rPr>
        <w:t xml:space="preserve"> (or other format as agreed with lecturer) – with at least 5 citations from trusted sources</w:t>
      </w:r>
      <w:r>
        <w:rPr>
          <w:sz w:val="24"/>
          <w:szCs w:val="24"/>
        </w:rPr>
        <w:t>.</w:t>
      </w:r>
      <w:r w:rsidR="0030708D">
        <w:rPr>
          <w:sz w:val="24"/>
          <w:szCs w:val="24"/>
        </w:rPr>
        <w:t xml:space="preserve"> </w:t>
      </w:r>
    </w:p>
    <w:p w14:paraId="4D0DA473" w14:textId="77777777" w:rsidR="009F3600" w:rsidRDefault="009F3600" w:rsidP="00231D6D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Presentation of your project</w:t>
      </w:r>
      <w:r w:rsidR="005E213C">
        <w:rPr>
          <w:sz w:val="24"/>
          <w:szCs w:val="24"/>
        </w:rPr>
        <w:t xml:space="preserve"> (can be presented live or by video as agreed with your lecturer)</w:t>
      </w:r>
    </w:p>
    <w:p w14:paraId="1F6ABBD4" w14:textId="77777777" w:rsidR="00B4701A" w:rsidRDefault="00B4701A" w:rsidP="00B4701A">
      <w:pPr>
        <w:spacing w:line="360" w:lineRule="auto"/>
        <w:rPr>
          <w:sz w:val="24"/>
          <w:szCs w:val="24"/>
        </w:rPr>
      </w:pPr>
    </w:p>
    <w:p w14:paraId="5CB464A5" w14:textId="77777777" w:rsidR="00B4701A" w:rsidRDefault="00B4701A" w:rsidP="00B4701A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Note for Lecturers</w:t>
      </w:r>
      <w:r>
        <w:rPr>
          <w:sz w:val="24"/>
          <w:szCs w:val="24"/>
        </w:rPr>
        <w:t>:</w:t>
      </w:r>
    </w:p>
    <w:p w14:paraId="0F85E35D" w14:textId="77777777" w:rsidR="00B4701A" w:rsidRDefault="00B4701A" w:rsidP="00B4701A">
      <w:pPr>
        <w:pStyle w:val="ListParagraph"/>
        <w:numPr>
          <w:ilvl w:val="0"/>
          <w:numId w:val="3"/>
        </w:numPr>
        <w:spacing w:line="360" w:lineRule="auto"/>
        <w:ind w:left="714" w:hanging="357"/>
        <w:rPr>
          <w:bCs/>
          <w:sz w:val="24"/>
          <w:szCs w:val="24"/>
        </w:rPr>
      </w:pPr>
      <w:r>
        <w:rPr>
          <w:bCs/>
          <w:sz w:val="24"/>
          <w:szCs w:val="24"/>
        </w:rPr>
        <w:t>Students collect and present their project in the last week of lecture</w:t>
      </w:r>
      <w:r w:rsidR="00E73B20">
        <w:rPr>
          <w:bCs/>
          <w:sz w:val="24"/>
          <w:szCs w:val="24"/>
        </w:rPr>
        <w:t>.</w:t>
      </w:r>
    </w:p>
    <w:p w14:paraId="1E701CF6" w14:textId="77777777" w:rsidR="009E1469" w:rsidRPr="00C802E4" w:rsidRDefault="005E213C" w:rsidP="00C802E4">
      <w:pPr>
        <w:pStyle w:val="ListParagraph"/>
        <w:numPr>
          <w:ilvl w:val="0"/>
          <w:numId w:val="3"/>
        </w:numPr>
        <w:spacing w:line="360" w:lineRule="auto"/>
        <w:ind w:left="714" w:hanging="35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Lecturer </w:t>
      </w:r>
      <w:r w:rsidRPr="005E213C">
        <w:rPr>
          <w:b/>
          <w:sz w:val="24"/>
          <w:szCs w:val="24"/>
        </w:rPr>
        <w:t>must</w:t>
      </w:r>
      <w:r>
        <w:rPr>
          <w:bCs/>
          <w:sz w:val="24"/>
          <w:szCs w:val="24"/>
        </w:rPr>
        <w:t xml:space="preserve"> appoint 1-2 best Project Report for each class.</w:t>
      </w:r>
    </w:p>
    <w:sectPr w:rsidR="009E1469" w:rsidRPr="00C802E4">
      <w:headerReference w:type="default" r:id="rId7"/>
      <w:pgSz w:w="16838" w:h="11906" w:orient="landscape"/>
      <w:pgMar w:top="1440" w:right="1440" w:bottom="1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3D37" w14:textId="77777777" w:rsidR="00D15EA7" w:rsidRDefault="00D15EA7">
      <w:r>
        <w:separator/>
      </w:r>
    </w:p>
  </w:endnote>
  <w:endnote w:type="continuationSeparator" w:id="0">
    <w:p w14:paraId="4E15D1C8" w14:textId="77777777" w:rsidR="00D15EA7" w:rsidRDefault="00D15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5E745" w14:textId="77777777" w:rsidR="00D15EA7" w:rsidRDefault="00D15EA7">
      <w:r>
        <w:rPr>
          <w:color w:val="000000"/>
        </w:rPr>
        <w:separator/>
      </w:r>
    </w:p>
  </w:footnote>
  <w:footnote w:type="continuationSeparator" w:id="0">
    <w:p w14:paraId="70EBBC4A" w14:textId="77777777" w:rsidR="00D15EA7" w:rsidRDefault="00D15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BD775" w14:textId="77777777" w:rsidR="00000000" w:rsidRDefault="00000000">
    <w:pPr>
      <w:pStyle w:val="Header"/>
      <w:ind w:right="-442"/>
      <w:jc w:val="right"/>
      <w:rPr>
        <w:rFonts w:ascii="Calibri" w:hAnsi="Calibri"/>
      </w:rPr>
    </w:pPr>
    <w:r>
      <w:rPr>
        <w:rFonts w:ascii="Calibri" w:hAnsi="Calibri"/>
      </w:rPr>
      <w:t>FM-BINUS-AE-FSM-144/R0</w:t>
    </w:r>
  </w:p>
  <w:p w14:paraId="7645728D" w14:textId="77777777" w:rsidR="00000000" w:rsidRDefault="00000000">
    <w:pPr>
      <w:pStyle w:val="Header"/>
      <w:ind w:right="-532"/>
      <w:jc w:val="right"/>
      <w:rPr>
        <w:rFonts w:ascii="Calibri" w:hAnsi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F25"/>
    <w:multiLevelType w:val="hybridMultilevel"/>
    <w:tmpl w:val="46C0A9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36282"/>
    <w:multiLevelType w:val="hybridMultilevel"/>
    <w:tmpl w:val="AE64CA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D330B7"/>
    <w:multiLevelType w:val="hybridMultilevel"/>
    <w:tmpl w:val="46C0A90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F65FC"/>
    <w:multiLevelType w:val="hybridMultilevel"/>
    <w:tmpl w:val="8C44856E"/>
    <w:lvl w:ilvl="0" w:tplc="716224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E64C7"/>
    <w:multiLevelType w:val="hybridMultilevel"/>
    <w:tmpl w:val="CA5A5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39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1523546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802568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878803">
    <w:abstractNumId w:val="1"/>
  </w:num>
  <w:num w:numId="5" w16cid:durableId="527454525">
    <w:abstractNumId w:val="0"/>
  </w:num>
  <w:num w:numId="6" w16cid:durableId="1445810618">
    <w:abstractNumId w:val="3"/>
  </w:num>
  <w:num w:numId="7" w16cid:durableId="47318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oNotTrackMov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1469"/>
    <w:rsid w:val="00000040"/>
    <w:rsid w:val="000174F6"/>
    <w:rsid w:val="00095F09"/>
    <w:rsid w:val="000E4737"/>
    <w:rsid w:val="00127259"/>
    <w:rsid w:val="00176E43"/>
    <w:rsid w:val="001B4B23"/>
    <w:rsid w:val="001C0A97"/>
    <w:rsid w:val="001C75E9"/>
    <w:rsid w:val="00231D6D"/>
    <w:rsid w:val="002452B0"/>
    <w:rsid w:val="00287039"/>
    <w:rsid w:val="002F5A22"/>
    <w:rsid w:val="0030708D"/>
    <w:rsid w:val="00317BBB"/>
    <w:rsid w:val="00321B79"/>
    <w:rsid w:val="00381461"/>
    <w:rsid w:val="00393C4D"/>
    <w:rsid w:val="003E5612"/>
    <w:rsid w:val="0043188C"/>
    <w:rsid w:val="00433224"/>
    <w:rsid w:val="004551C1"/>
    <w:rsid w:val="00476DC0"/>
    <w:rsid w:val="00480C6A"/>
    <w:rsid w:val="005771CE"/>
    <w:rsid w:val="005902A0"/>
    <w:rsid w:val="005C376E"/>
    <w:rsid w:val="005C7580"/>
    <w:rsid w:val="005E213C"/>
    <w:rsid w:val="00602AAD"/>
    <w:rsid w:val="00640C0C"/>
    <w:rsid w:val="00651CC9"/>
    <w:rsid w:val="00690678"/>
    <w:rsid w:val="006A2421"/>
    <w:rsid w:val="006B1188"/>
    <w:rsid w:val="00776E9B"/>
    <w:rsid w:val="00794934"/>
    <w:rsid w:val="007E0BBB"/>
    <w:rsid w:val="00845F8F"/>
    <w:rsid w:val="0087021D"/>
    <w:rsid w:val="00871744"/>
    <w:rsid w:val="00871878"/>
    <w:rsid w:val="008956E6"/>
    <w:rsid w:val="008A0977"/>
    <w:rsid w:val="008A583E"/>
    <w:rsid w:val="00931899"/>
    <w:rsid w:val="00944461"/>
    <w:rsid w:val="00954983"/>
    <w:rsid w:val="0096326B"/>
    <w:rsid w:val="00993BE1"/>
    <w:rsid w:val="009C463C"/>
    <w:rsid w:val="009E1469"/>
    <w:rsid w:val="009F3600"/>
    <w:rsid w:val="00A2433E"/>
    <w:rsid w:val="00AB71BB"/>
    <w:rsid w:val="00AC14A4"/>
    <w:rsid w:val="00B27D85"/>
    <w:rsid w:val="00B42FC7"/>
    <w:rsid w:val="00B431B6"/>
    <w:rsid w:val="00B4701A"/>
    <w:rsid w:val="00B76EC4"/>
    <w:rsid w:val="00B92EE5"/>
    <w:rsid w:val="00BA1DAC"/>
    <w:rsid w:val="00BB6E24"/>
    <w:rsid w:val="00BE7252"/>
    <w:rsid w:val="00C36CEC"/>
    <w:rsid w:val="00C534B5"/>
    <w:rsid w:val="00C54D09"/>
    <w:rsid w:val="00C802E4"/>
    <w:rsid w:val="00CA47A3"/>
    <w:rsid w:val="00CE4218"/>
    <w:rsid w:val="00CE4BE5"/>
    <w:rsid w:val="00D15EA7"/>
    <w:rsid w:val="00D50674"/>
    <w:rsid w:val="00D71EA9"/>
    <w:rsid w:val="00DA3A0E"/>
    <w:rsid w:val="00E239A0"/>
    <w:rsid w:val="00E73B20"/>
    <w:rsid w:val="00E779D8"/>
    <w:rsid w:val="00E91D44"/>
    <w:rsid w:val="00EA6501"/>
    <w:rsid w:val="00F0747F"/>
    <w:rsid w:val="00FE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D35F6A4"/>
  <w15:docId w15:val="{44B9D5DD-3CBA-41A1-A926-E8F47C8D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</w:pPr>
    <w:rPr>
      <w:rFonts w:ascii="Times New Roman" w:eastAsia="Times New Roman" w:hAnsi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B4701A"/>
    <w:pPr>
      <w:suppressAutoHyphens w:val="0"/>
      <w:autoSpaceDN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8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4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8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ARC</dc:creator>
  <cp:keywords/>
  <dc:description/>
  <cp:lastModifiedBy>Jason .</cp:lastModifiedBy>
  <cp:revision>2</cp:revision>
  <dcterms:created xsi:type="dcterms:W3CDTF">2026-04-04T12:25:00Z</dcterms:created>
  <dcterms:modified xsi:type="dcterms:W3CDTF">2026-04-04T12:25:00Z</dcterms:modified>
</cp:coreProperties>
</file>